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DC9A50" w14:textId="318E1BBD" w:rsidR="00746D2E" w:rsidRPr="00E85758" w:rsidRDefault="00B91F91" w:rsidP="00746D2E">
      <w:pPr>
        <w:tabs>
          <w:tab w:val="left" w:pos="9630"/>
        </w:tabs>
        <w:ind w:firstLine="0"/>
        <w:rPr>
          <w:rFonts w:ascii="Times New Roman" w:hAnsi="Times New Roman"/>
          <w:sz w:val="18"/>
        </w:rPr>
      </w:pPr>
      <w:r w:rsidRPr="00E85758">
        <w:rPr>
          <w:rFonts w:ascii="Times New Roman" w:hAnsi="Times New Roman"/>
          <w:noProof/>
          <w:lang w:val="en-IN" w:eastAsia="en-IN" w:bidi="ar-SA"/>
        </w:rPr>
        <w:drawing>
          <wp:anchor distT="0" distB="0" distL="114300" distR="114300" simplePos="0" relativeHeight="251654144" behindDoc="0" locked="0" layoutInCell="1" allowOverlap="1" wp14:anchorId="48DC9B2A" wp14:editId="4CCEA317">
            <wp:simplePos x="0" y="0"/>
            <wp:positionH relativeFrom="page">
              <wp:posOffset>-47625</wp:posOffset>
            </wp:positionH>
            <wp:positionV relativeFrom="paragraph">
              <wp:posOffset>-342900</wp:posOffset>
            </wp:positionV>
            <wp:extent cx="7802880" cy="10277475"/>
            <wp:effectExtent l="0" t="0" r="7620" b="9525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27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51411177"/>
      <w:bookmarkEnd w:id="0"/>
      <w:r w:rsidR="00860730" w:rsidRPr="00E85758">
        <w:rPr>
          <w:rFonts w:ascii="Times New Roman" w:hAnsi="Times New Roman"/>
          <w:noProof/>
          <w:sz w:val="18"/>
          <w:lang w:val="en-IN" w:eastAsia="en-IN" w:bidi="ar-SA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8DC9B2E" wp14:editId="2E53751C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0" t="0" r="1270" b="0"/>
                <wp:wrapNone/>
                <wp:docPr id="1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8830" cy="844550"/>
                          <a:chOff x="0" y="0"/>
                          <a:chExt cx="1533526" cy="1620837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5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88" cy="1620837"/>
                          </a:xfrm>
                          <a:custGeom>
                            <a:avLst/>
                            <a:gdLst>
                              <a:gd name="T0" fmla="*/ 621 w 777"/>
                              <a:gd name="T1" fmla="*/ 0 h 1021"/>
                              <a:gd name="T2" fmla="*/ 0 w 777"/>
                              <a:gd name="T3" fmla="*/ 1021 h 1021"/>
                              <a:gd name="T4" fmla="*/ 621 w 777"/>
                              <a:gd name="T5" fmla="*/ 1021 h 1021"/>
                              <a:gd name="T6" fmla="*/ 777 w 777"/>
                              <a:gd name="T7" fmla="*/ 785 h 1021"/>
                              <a:gd name="T8" fmla="*/ 231 w 777"/>
                              <a:gd name="T9" fmla="*/ 785 h 1021"/>
                              <a:gd name="T10" fmla="*/ 699 w 777"/>
                              <a:gd name="T11" fmla="*/ 0 h 1021"/>
                              <a:gd name="T12" fmla="*/ 621 w 777"/>
                              <a:gd name="T13" fmla="*/ 0 h 10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" name="Freeform 106"/>
                        <wps:cNvSpPr>
                          <a:spLocks/>
                        </wps:cNvSpPr>
                        <wps:spPr bwMode="auto">
                          <a:xfrm>
                            <a:off x="719138" y="0"/>
                            <a:ext cx="814388" cy="1136650"/>
                          </a:xfrm>
                          <a:custGeom>
                            <a:avLst/>
                            <a:gdLst>
                              <a:gd name="T0" fmla="*/ 435 w 513"/>
                              <a:gd name="T1" fmla="*/ 0 h 716"/>
                              <a:gd name="T2" fmla="*/ 513 w 513"/>
                              <a:gd name="T3" fmla="*/ 0 h 716"/>
                              <a:gd name="T4" fmla="*/ 78 w 513"/>
                              <a:gd name="T5" fmla="*/ 716 h 716"/>
                              <a:gd name="T6" fmla="*/ 0 w 513"/>
                              <a:gd name="T7" fmla="*/ 716 h 716"/>
                              <a:gd name="T8" fmla="*/ 435 w 513"/>
                              <a:gd name="T9" fmla="*/ 0 h 7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9CCD3A" id="Group 7" o:spid="_x0000_s1026" style="position:absolute;margin-left:-19pt;margin-top:-38.1pt;width:62.9pt;height:66.5pt;z-index:251658240;mso-position-horizontal-relative:margin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">
                <v:shape id="Freeform 105" o:spid="_x0000_s1027" style="position:absolute;width:12334;height:16208;visibility:visible;mso-wrap-style:square;v-text-anchor:top" coordsize="777,1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" path="m621,l,1021r621,l777,785r-546,l699,,621,xe" fillcolor="#058eff" stroked="f">
                  <v:path arrowok="t" o:connecttype="custom" o:connectlocs="985838,0;0,1620837;985838,1620837;1233488,1246187;366713,1246187;1109663,0;985838,0" o:connectangles="0,0,0,0,0,0,0"/>
                </v:shape>
                <v:shape id="Freeform 106" o:spid="_x0000_s1028" style="position:absolute;left:7191;width:8144;height:11366;visibility:visible;mso-wrap-style:square;v-text-anchor:top" coordsize="513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" path="m435,r78,l78,716,,716,435,xe" fillcolor="#058eff" stroked="f">
                  <v:path arrowok="t" o:connecttype="custom" o:connectlocs="690563,0;814388,0;123825,1136650;0,1136650;690563,0" o:connectangles="0,0,0,0,0"/>
                </v:shape>
                <w10:wrap anchorx="margin"/>
              </v:group>
            </w:pict>
          </mc:Fallback>
        </mc:AlternateContent>
      </w:r>
      <w:r w:rsidR="00860730" w:rsidRPr="00E85758">
        <w:rPr>
          <w:rFonts w:ascii="Times New Roman" w:hAnsi="Times New Roman"/>
          <w:noProof/>
          <w:color w:val="000000" w:themeColor="text1"/>
          <w:sz w:val="18"/>
          <w:lang w:val="en-IN" w:eastAsia="en-IN" w:bidi="ar-SA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8DC9B30" wp14:editId="52C07F26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0" t="0" r="0" b="0"/>
                <wp:wrapNone/>
                <wp:docPr id="10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95" cy="808990"/>
                          <a:chOff x="4855000" y="1074899"/>
                          <a:chExt cx="1500188" cy="1624012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1" name="Freeform 101"/>
                        <wps:cNvSpPr>
                          <a:spLocks/>
                        </wps:cNvSpPr>
                        <wps:spPr bwMode="auto">
                          <a:xfrm>
                            <a:off x="5105825" y="1074899"/>
                            <a:ext cx="1249363" cy="393700"/>
                          </a:xfrm>
                          <a:custGeom>
                            <a:avLst/>
                            <a:gdLst>
                              <a:gd name="T0" fmla="*/ 402 w 787"/>
                              <a:gd name="T1" fmla="*/ 248 h 248"/>
                              <a:gd name="T2" fmla="*/ 633 w 787"/>
                              <a:gd name="T3" fmla="*/ 248 h 248"/>
                              <a:gd name="T4" fmla="*/ 787 w 787"/>
                              <a:gd name="T5" fmla="*/ 0 h 248"/>
                              <a:gd name="T6" fmla="*/ 151 w 787"/>
                              <a:gd name="T7" fmla="*/ 0 h 248"/>
                              <a:gd name="T8" fmla="*/ 0 w 787"/>
                              <a:gd name="T9" fmla="*/ 246 h 248"/>
                              <a:gd name="T10" fmla="*/ 402 w 787"/>
                              <a:gd name="T11" fmla="*/ 248 h 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5237588" y="1574961"/>
                            <a:ext cx="809625" cy="1123950"/>
                          </a:xfrm>
                          <a:custGeom>
                            <a:avLst/>
                            <a:gdLst>
                              <a:gd name="T0" fmla="*/ 435 w 510"/>
                              <a:gd name="T1" fmla="*/ 0 h 708"/>
                              <a:gd name="T2" fmla="*/ 510 w 510"/>
                              <a:gd name="T3" fmla="*/ 0 h 708"/>
                              <a:gd name="T4" fmla="*/ 78 w 510"/>
                              <a:gd name="T5" fmla="*/ 708 h 708"/>
                              <a:gd name="T6" fmla="*/ 0 w 510"/>
                              <a:gd name="T7" fmla="*/ 708 h 708"/>
                              <a:gd name="T8" fmla="*/ 435 w 510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" name="Freeform 103"/>
                        <wps:cNvSpPr>
                          <a:spLocks/>
                        </wps:cNvSpPr>
                        <wps:spPr bwMode="auto">
                          <a:xfrm>
                            <a:off x="4855000" y="1574961"/>
                            <a:ext cx="803275" cy="1123950"/>
                          </a:xfrm>
                          <a:custGeom>
                            <a:avLst/>
                            <a:gdLst>
                              <a:gd name="T0" fmla="*/ 430 w 506"/>
                              <a:gd name="T1" fmla="*/ 0 h 708"/>
                              <a:gd name="T2" fmla="*/ 506 w 506"/>
                              <a:gd name="T3" fmla="*/ 0 h 708"/>
                              <a:gd name="T4" fmla="*/ 76 w 506"/>
                              <a:gd name="T5" fmla="*/ 708 h 708"/>
                              <a:gd name="T6" fmla="*/ 0 w 506"/>
                              <a:gd name="T7" fmla="*/ 708 h 708"/>
                              <a:gd name="T8" fmla="*/ 430 w 506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0A309F" id="Group 10" o:spid="_x0000_s1026" style="position:absolute;margin-left:375.5pt;margin-top:.6pt;width:58.85pt;height:63.7pt;z-index:251660288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">
                <v:shape id="Freeform 101" o:spid="_x0000_s1027" style="position:absolute;left:51058;top:10748;width:12493;height:3937;visibility:visible;mso-wrap-style:square;v-text-anchor:top" coordsize="78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" path="m402,248r231,l787,,151,,,246r402,2xe" fillcolor="#058eff" stroked="f">
                  <v:path arrowok="t" o:connecttype="custom" o:connectlocs="638175,393700;1004888,393700;1249363,0;239713,0;0,390525;638175,393700" o:connectangles="0,0,0,0,0,0"/>
                </v:shape>
                <v:shape id="Freeform 102" o:spid="_x0000_s1028" style="position:absolute;left:52375;top:15749;width:8097;height:11240;visibility:visible;mso-wrap-style:square;v-text-anchor:top" coordsize="510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" path="m435,r75,l78,708,,708,435,xe" fillcolor="#058eff" stroked="f">
                  <v:path arrowok="t" o:connecttype="custom" o:connectlocs="690563,0;809625,0;123825,1123950;0,1123950;690563,0" o:connectangles="0,0,0,0,0"/>
                </v:shape>
                <v:shape id="Freeform 103" o:spid="_x0000_s1029" style="position:absolute;left:48550;top:15749;width:8032;height:11240;visibility:visible;mso-wrap-style:square;v-text-anchor:top" coordsize="506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" path="m430,r76,l76,708,,708,430,xe" fillcolor="#058eff" stroked="f">
                  <v:path arrowok="t" o:connecttype="custom" o:connectlocs="682625,0;803275,0;120650,1123950;0,1123950;682625,0" o:connectangles="0,0,0,0,0"/>
                </v:shape>
              </v:group>
            </w:pict>
          </mc:Fallback>
        </mc:AlternateContent>
      </w:r>
      <w:r w:rsidR="00355A79" w:rsidRPr="00E85758">
        <w:rPr>
          <w:rFonts w:ascii="Times New Roman" w:hAnsi="Times New Roman"/>
          <w:sz w:val="18"/>
        </w:rPr>
        <w:t>s</w:t>
      </w:r>
      <w:r w:rsidR="00635128" w:rsidRPr="00E85758">
        <w:rPr>
          <w:rFonts w:ascii="Times New Roman" w:hAnsi="Times New Roman"/>
          <w:sz w:val="18"/>
        </w:rPr>
        <w:t>./</w:t>
      </w:r>
    </w:p>
    <w:p w14:paraId="48DC9A51" w14:textId="024F1E3A" w:rsidR="00963DA6" w:rsidRPr="00E85758" w:rsidRDefault="0023169A" w:rsidP="00963DA6">
      <w:pPr>
        <w:ind w:firstLine="0"/>
        <w:rPr>
          <w:rFonts w:ascii="Times New Roman" w:hAnsi="Times New Roman"/>
          <w:sz w:val="20"/>
          <w:szCs w:val="20"/>
        </w:rPr>
      </w:pPr>
      <w:r w:rsidRPr="00E85758">
        <w:rPr>
          <w:rFonts w:ascii="Times New Roman" w:hAnsi="Times New Roman"/>
          <w:noProof/>
          <w:sz w:val="18"/>
          <w:lang w:val="en-IN" w:eastAsia="en-IN" w:bidi="ar-SA"/>
        </w:rPr>
        <w:drawing>
          <wp:anchor distT="0" distB="0" distL="114300" distR="114300" simplePos="0" relativeHeight="251661312" behindDoc="0" locked="0" layoutInCell="1" allowOverlap="1" wp14:anchorId="15FE4644" wp14:editId="3DDAB5B0">
            <wp:simplePos x="0" y="0"/>
            <wp:positionH relativeFrom="column">
              <wp:posOffset>2426335</wp:posOffset>
            </wp:positionH>
            <wp:positionV relativeFrom="paragraph">
              <wp:posOffset>2021205</wp:posOffset>
            </wp:positionV>
            <wp:extent cx="1652905" cy="942975"/>
            <wp:effectExtent l="0" t="0" r="444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129"/>
                    <a:stretch/>
                  </pic:blipFill>
                  <pic:spPr bwMode="auto">
                    <a:xfrm>
                      <a:off x="0" y="0"/>
                      <a:ext cx="165290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1F91" w:rsidRPr="00E85758">
        <w:rPr>
          <w:rFonts w:ascii="Times New Roman" w:hAnsi="Times New Roman"/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8DC9B2C" wp14:editId="0A78F576">
                <wp:simplePos x="0" y="0"/>
                <wp:positionH relativeFrom="column">
                  <wp:posOffset>940435</wp:posOffset>
                </wp:positionH>
                <wp:positionV relativeFrom="paragraph">
                  <wp:posOffset>201930</wp:posOffset>
                </wp:positionV>
                <wp:extent cx="4772025" cy="1695450"/>
                <wp:effectExtent l="0" t="0" r="0" b="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2025" cy="1695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C9B5B" w14:textId="6061447B" w:rsidR="00203024" w:rsidRPr="00F40045" w:rsidRDefault="00203024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56"/>
                              </w:rPr>
                              <w:t>Learning Report – Embedded C – Hardware + Programming + Testing</w:t>
                            </w:r>
                          </w:p>
                          <w:p w14:paraId="48DC9B5C" w14:textId="77777777" w:rsidR="00203024" w:rsidRPr="00F40045" w:rsidRDefault="00203024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D" w14:textId="77777777" w:rsidR="00203024" w:rsidRPr="00F40045" w:rsidRDefault="00203024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E" w14:textId="77777777" w:rsidR="00203024" w:rsidRPr="00F40045" w:rsidRDefault="00203024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Course 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: &lt;</w:t>
                            </w: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&gt;</w:t>
                            </w:r>
                          </w:p>
                          <w:p w14:paraId="48DC9B5F" w14:textId="77777777" w:rsidR="00203024" w:rsidRPr="00F40045" w:rsidRDefault="00203024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60" w14:textId="77777777" w:rsidR="00203024" w:rsidRPr="00417AA7" w:rsidRDefault="00203024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C9B2C"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74.05pt;margin-top:15.9pt;width:375.75pt;height:133.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" filled="f" stroked="f" strokeweight=".5pt">
                <v:textbox>
                  <w:txbxContent>
                    <w:p w14:paraId="48DC9B5B" w14:textId="6061447B" w:rsidR="00203024" w:rsidRPr="00F40045" w:rsidRDefault="00203024" w:rsidP="00860730">
                      <w:pPr>
                        <w:jc w:val="center"/>
                        <w:rPr>
                          <w:rFonts w:ascii="Arial" w:hAnsi="Arial" w:cs="Arial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sz w:val="56"/>
                        </w:rPr>
                        <w:t>Learning Report – Embedded C – Hardware + Programming + Testing</w:t>
                      </w:r>
                    </w:p>
                    <w:p w14:paraId="48DC9B5C" w14:textId="77777777" w:rsidR="00203024" w:rsidRPr="00F40045" w:rsidRDefault="00203024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D" w14:textId="77777777" w:rsidR="00203024" w:rsidRPr="00F40045" w:rsidRDefault="00203024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E" w14:textId="77777777" w:rsidR="00203024" w:rsidRPr="00F40045" w:rsidRDefault="00203024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Course 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: &lt;</w:t>
                      </w: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&gt;</w:t>
                      </w:r>
                    </w:p>
                    <w:p w14:paraId="48DC9B5F" w14:textId="77777777" w:rsidR="00203024" w:rsidRPr="00F40045" w:rsidRDefault="00203024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60" w14:textId="77777777" w:rsidR="00203024" w:rsidRPr="00417AA7" w:rsidRDefault="00203024" w:rsidP="0086073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63DA6" w:rsidRPr="00E85758">
        <w:rPr>
          <w:rFonts w:ascii="Times New Roman" w:hAnsi="Times New Roman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256"/>
        <w:gridCol w:w="1068"/>
        <w:gridCol w:w="1779"/>
        <w:gridCol w:w="1618"/>
        <w:gridCol w:w="2678"/>
        <w:gridCol w:w="1909"/>
      </w:tblGrid>
      <w:tr w:rsidR="00503D7B" w:rsidRPr="00E85758" w14:paraId="48DC9A58" w14:textId="77777777" w:rsidTr="00B91F91">
        <w:trPr>
          <w:cantSplit/>
          <w:trHeight w:val="687"/>
        </w:trPr>
        <w:tc>
          <w:tcPr>
            <w:tcW w:w="609" w:type="pct"/>
            <w:shd w:val="clear" w:color="auto" w:fill="548DD4" w:themeFill="text2" w:themeFillTint="99"/>
            <w:vAlign w:val="center"/>
          </w:tcPr>
          <w:p w14:paraId="48DC9A52" w14:textId="77777777" w:rsidR="002979C3" w:rsidRPr="00E85758" w:rsidRDefault="00AD504B" w:rsidP="004817E1">
            <w:pPr>
              <w:ind w:left="-36" w:firstLine="12"/>
              <w:jc w:val="center"/>
              <w:rPr>
                <w:rStyle w:val="Strong"/>
                <w:rFonts w:ascii="Times New Roman" w:hAnsi="Times New Roman"/>
                <w:color w:val="FFFFFF"/>
              </w:rPr>
            </w:pPr>
            <w:r w:rsidRPr="00E85758">
              <w:rPr>
                <w:rStyle w:val="Strong"/>
                <w:rFonts w:ascii="Times New Roman" w:hAnsi="Times New Roman"/>
                <w:color w:val="FFFFFF"/>
              </w:rPr>
              <w:lastRenderedPageBreak/>
              <w:t>Ver.</w:t>
            </w:r>
            <w:r w:rsidR="00127B90" w:rsidRPr="00E85758">
              <w:rPr>
                <w:rStyle w:val="Strong"/>
                <w:rFonts w:ascii="Times New Roman" w:hAnsi="Times New Roman"/>
                <w:color w:val="FFFFFF"/>
              </w:rPr>
              <w:t xml:space="preserve"> </w:t>
            </w:r>
            <w:r w:rsidRPr="00E85758">
              <w:rPr>
                <w:rStyle w:val="Strong"/>
                <w:rFonts w:ascii="Times New Roman" w:hAnsi="Times New Roman"/>
                <w:color w:val="FFFFFF"/>
              </w:rPr>
              <w:t>Rel. No.</w:t>
            </w:r>
          </w:p>
        </w:tc>
        <w:tc>
          <w:tcPr>
            <w:tcW w:w="518" w:type="pct"/>
            <w:shd w:val="clear" w:color="auto" w:fill="548DD4" w:themeFill="text2" w:themeFillTint="99"/>
            <w:vAlign w:val="center"/>
          </w:tcPr>
          <w:p w14:paraId="48DC9A53" w14:textId="77777777" w:rsidR="002979C3" w:rsidRPr="00E85758" w:rsidRDefault="002979C3" w:rsidP="004817E1">
            <w:pPr>
              <w:ind w:left="-36" w:firstLine="12"/>
              <w:jc w:val="center"/>
              <w:rPr>
                <w:rStyle w:val="Strong"/>
                <w:rFonts w:ascii="Times New Roman" w:hAnsi="Times New Roman"/>
                <w:color w:val="FFFFFF"/>
              </w:rPr>
            </w:pPr>
            <w:r w:rsidRPr="00E85758">
              <w:rPr>
                <w:rStyle w:val="Strong"/>
                <w:rFonts w:ascii="Times New Roman" w:hAnsi="Times New Roman"/>
                <w:color w:val="FFFFFF"/>
              </w:rPr>
              <w:t>Release Date</w:t>
            </w:r>
          </w:p>
        </w:tc>
        <w:tc>
          <w:tcPr>
            <w:tcW w:w="863" w:type="pct"/>
            <w:shd w:val="clear" w:color="auto" w:fill="548DD4" w:themeFill="text2" w:themeFillTint="99"/>
            <w:vAlign w:val="center"/>
          </w:tcPr>
          <w:p w14:paraId="48DC9A54" w14:textId="77777777" w:rsidR="002979C3" w:rsidRPr="00E85758" w:rsidRDefault="002979C3" w:rsidP="004817E1">
            <w:pPr>
              <w:ind w:left="-36" w:firstLine="12"/>
              <w:jc w:val="center"/>
              <w:rPr>
                <w:rStyle w:val="Strong"/>
                <w:rFonts w:ascii="Times New Roman" w:hAnsi="Times New Roman"/>
                <w:color w:val="FFFFFF"/>
              </w:rPr>
            </w:pPr>
            <w:r w:rsidRPr="00E85758">
              <w:rPr>
                <w:rStyle w:val="Strong"/>
                <w:rFonts w:ascii="Times New Roman" w:hAnsi="Times New Roman"/>
                <w:color w:val="FFFFFF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vAlign w:val="center"/>
          </w:tcPr>
          <w:p w14:paraId="48DC9A55" w14:textId="77777777" w:rsidR="002979C3" w:rsidRPr="00E85758" w:rsidRDefault="002979C3" w:rsidP="004817E1">
            <w:pPr>
              <w:ind w:left="-36" w:firstLine="12"/>
              <w:jc w:val="center"/>
              <w:rPr>
                <w:rStyle w:val="Strong"/>
                <w:rFonts w:ascii="Times New Roman" w:hAnsi="Times New Roman"/>
                <w:bCs w:val="0"/>
                <w:color w:val="FFFFFF"/>
              </w:rPr>
            </w:pPr>
            <w:r w:rsidRPr="00E85758">
              <w:rPr>
                <w:rFonts w:ascii="Times New Roman" w:hAnsi="Times New Roman"/>
                <w:b/>
                <w:color w:val="FFFFFF"/>
              </w:rPr>
              <w:t xml:space="preserve">Reviewed By </w:t>
            </w:r>
          </w:p>
        </w:tc>
        <w:tc>
          <w:tcPr>
            <w:tcW w:w="1299" w:type="pct"/>
            <w:shd w:val="clear" w:color="auto" w:fill="548DD4" w:themeFill="text2" w:themeFillTint="99"/>
            <w:vAlign w:val="center"/>
          </w:tcPr>
          <w:p w14:paraId="48DC9A56" w14:textId="77777777" w:rsidR="002979C3" w:rsidRPr="00E85758" w:rsidRDefault="00AD504B" w:rsidP="004817E1">
            <w:pPr>
              <w:ind w:left="-36" w:firstLine="12"/>
              <w:jc w:val="center"/>
              <w:rPr>
                <w:rStyle w:val="Strong"/>
                <w:rFonts w:ascii="Times New Roman" w:hAnsi="Times New Roman"/>
                <w:color w:val="FFFFFF"/>
              </w:rPr>
            </w:pPr>
            <w:r w:rsidRPr="00E85758">
              <w:rPr>
                <w:rFonts w:ascii="Times New Roman" w:hAnsi="Times New Roman"/>
                <w:b/>
                <w:color w:val="FFFFFF"/>
              </w:rPr>
              <w:t xml:space="preserve">Approved By </w:t>
            </w:r>
          </w:p>
        </w:tc>
        <w:tc>
          <w:tcPr>
            <w:tcW w:w="926" w:type="pct"/>
            <w:shd w:val="clear" w:color="auto" w:fill="548DD4" w:themeFill="text2" w:themeFillTint="99"/>
            <w:vAlign w:val="center"/>
          </w:tcPr>
          <w:p w14:paraId="48DC9A57" w14:textId="77777777" w:rsidR="002979C3" w:rsidRPr="00E85758" w:rsidRDefault="009C5EB3" w:rsidP="004817E1">
            <w:pPr>
              <w:ind w:left="-36" w:firstLine="12"/>
              <w:jc w:val="center"/>
              <w:rPr>
                <w:rStyle w:val="Strong"/>
                <w:rFonts w:ascii="Times New Roman" w:hAnsi="Times New Roman"/>
                <w:color w:val="FFFFFF"/>
              </w:rPr>
            </w:pPr>
            <w:r w:rsidRPr="00E85758">
              <w:rPr>
                <w:rFonts w:ascii="Times New Roman" w:hAnsi="Times New Roman"/>
                <w:b/>
                <w:bCs/>
                <w:color w:val="FFFFFF"/>
              </w:rPr>
              <w:t>Remarks/Revision Details</w:t>
            </w:r>
          </w:p>
        </w:tc>
      </w:tr>
      <w:tr w:rsidR="002979C3" w:rsidRPr="00E85758" w14:paraId="48DC9A5F" w14:textId="77777777" w:rsidTr="00B91F91">
        <w:trPr>
          <w:cantSplit/>
          <w:trHeight w:val="273"/>
        </w:trPr>
        <w:tc>
          <w:tcPr>
            <w:tcW w:w="609" w:type="pct"/>
            <w:vAlign w:val="center"/>
          </w:tcPr>
          <w:p w14:paraId="48DC9A59" w14:textId="5ADE6727" w:rsidR="002979C3" w:rsidRPr="00E85758" w:rsidRDefault="001224C2" w:rsidP="004817E1">
            <w:pPr>
              <w:pStyle w:val="TableText"/>
              <w:spacing w:after="0"/>
              <w:ind w:left="-54" w:firstLine="27"/>
              <w:jc w:val="center"/>
              <w:rPr>
                <w:rFonts w:ascii="Times New Roman" w:hAnsi="Times New Roman"/>
              </w:rPr>
            </w:pPr>
            <w:r w:rsidRPr="00E85758">
              <w:rPr>
                <w:rFonts w:ascii="Times New Roman" w:hAnsi="Times New Roman"/>
              </w:rPr>
              <w:t>1.0</w:t>
            </w:r>
          </w:p>
        </w:tc>
        <w:tc>
          <w:tcPr>
            <w:tcW w:w="518" w:type="pct"/>
            <w:vAlign w:val="center"/>
          </w:tcPr>
          <w:p w14:paraId="48DC9A5A" w14:textId="5AFF6FF5" w:rsidR="002979C3" w:rsidRPr="00E85758" w:rsidRDefault="008D264E" w:rsidP="004817E1">
            <w:pPr>
              <w:pStyle w:val="TableText"/>
              <w:spacing w:after="0"/>
              <w:ind w:left="-54" w:hanging="12"/>
              <w:jc w:val="center"/>
              <w:rPr>
                <w:rFonts w:ascii="Times New Roman" w:hAnsi="Times New Roman"/>
              </w:rPr>
            </w:pPr>
            <w:r w:rsidRPr="00E85758">
              <w:rPr>
                <w:rFonts w:ascii="Times New Roman" w:hAnsi="Times New Roman"/>
              </w:rPr>
              <w:t>24-12</w:t>
            </w:r>
            <w:r w:rsidR="0054742A" w:rsidRPr="00E85758">
              <w:rPr>
                <w:rFonts w:ascii="Times New Roman" w:hAnsi="Times New Roman"/>
              </w:rPr>
              <w:t>-20</w:t>
            </w:r>
          </w:p>
        </w:tc>
        <w:tc>
          <w:tcPr>
            <w:tcW w:w="863" w:type="pct"/>
            <w:vAlign w:val="center"/>
          </w:tcPr>
          <w:p w14:paraId="48DC9A5B" w14:textId="0ED54F56" w:rsidR="001B4CE7" w:rsidRPr="00E85758" w:rsidRDefault="00B12A00" w:rsidP="004817E1">
            <w:pPr>
              <w:pStyle w:val="TableText"/>
              <w:spacing w:after="0"/>
              <w:ind w:left="-54" w:firstLine="5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Sneha K</w:t>
            </w:r>
          </w:p>
        </w:tc>
        <w:tc>
          <w:tcPr>
            <w:tcW w:w="785" w:type="pct"/>
            <w:vAlign w:val="center"/>
          </w:tcPr>
          <w:p w14:paraId="48DC9A5C" w14:textId="36038E41" w:rsidR="002979C3" w:rsidRPr="00E85758" w:rsidRDefault="002979C3" w:rsidP="00C950AF">
            <w:pPr>
              <w:pStyle w:val="TableText"/>
              <w:spacing w:after="0"/>
              <w:ind w:left="-54" w:firstLine="46"/>
              <w:rPr>
                <w:rFonts w:ascii="Times New Roman" w:hAnsi="Times New Roman"/>
              </w:rPr>
            </w:pPr>
          </w:p>
        </w:tc>
        <w:tc>
          <w:tcPr>
            <w:tcW w:w="1299" w:type="pct"/>
            <w:vAlign w:val="center"/>
          </w:tcPr>
          <w:p w14:paraId="48DC9A5D" w14:textId="487EAF8A" w:rsidR="002979C3" w:rsidRPr="00E85758" w:rsidRDefault="00C950AF" w:rsidP="00C950AF">
            <w:pPr>
              <w:pStyle w:val="TableText"/>
              <w:spacing w:after="0"/>
              <w:ind w:firstLine="0"/>
              <w:rPr>
                <w:rFonts w:ascii="Times New Roman" w:hAnsi="Times New Roman"/>
              </w:rPr>
            </w:pPr>
            <w:r w:rsidRPr="00E85758">
              <w:rPr>
                <w:rFonts w:ascii="Times New Roman" w:hAnsi="Times New Roman"/>
              </w:rPr>
              <w:t>Dr. Vivek K and Bhargav N</w:t>
            </w:r>
          </w:p>
        </w:tc>
        <w:tc>
          <w:tcPr>
            <w:tcW w:w="926" w:type="pct"/>
            <w:vAlign w:val="center"/>
          </w:tcPr>
          <w:p w14:paraId="48DC9A5E" w14:textId="4FDB30B9" w:rsidR="002979C3" w:rsidRPr="00E85758" w:rsidRDefault="002979C3" w:rsidP="00C950AF">
            <w:pPr>
              <w:pStyle w:val="TableText"/>
              <w:spacing w:after="0"/>
              <w:ind w:firstLine="0"/>
              <w:rPr>
                <w:rFonts w:ascii="Times New Roman" w:hAnsi="Times New Roman"/>
              </w:rPr>
            </w:pPr>
          </w:p>
        </w:tc>
      </w:tr>
      <w:tr w:rsidR="000F1ED3" w:rsidRPr="00E85758" w14:paraId="48DC9A66" w14:textId="77777777" w:rsidTr="00B91F91">
        <w:trPr>
          <w:cantSplit/>
          <w:trHeight w:val="273"/>
        </w:trPr>
        <w:tc>
          <w:tcPr>
            <w:tcW w:w="609" w:type="pct"/>
            <w:vAlign w:val="center"/>
          </w:tcPr>
          <w:p w14:paraId="48DC9A60" w14:textId="023CBD21" w:rsidR="000F1ED3" w:rsidRPr="00E85758" w:rsidRDefault="000F1ED3" w:rsidP="000F1ED3">
            <w:pPr>
              <w:pStyle w:val="TableText"/>
              <w:spacing w:after="0"/>
              <w:ind w:left="-54" w:firstLine="27"/>
              <w:jc w:val="center"/>
              <w:rPr>
                <w:rFonts w:ascii="Times New Roman" w:hAnsi="Times New Roman"/>
              </w:rPr>
            </w:pPr>
            <w:r w:rsidRPr="00E85758">
              <w:rPr>
                <w:rFonts w:ascii="Times New Roman" w:hAnsi="Times New Roman"/>
              </w:rPr>
              <w:t>1.1</w:t>
            </w:r>
          </w:p>
        </w:tc>
        <w:tc>
          <w:tcPr>
            <w:tcW w:w="518" w:type="pct"/>
            <w:vAlign w:val="center"/>
          </w:tcPr>
          <w:p w14:paraId="48DC9A61" w14:textId="574088C9" w:rsidR="000F1ED3" w:rsidRPr="00E85758" w:rsidRDefault="008D264E" w:rsidP="000F1ED3">
            <w:pPr>
              <w:pStyle w:val="TableText"/>
              <w:spacing w:after="0"/>
              <w:ind w:left="-54" w:hanging="12"/>
              <w:jc w:val="center"/>
              <w:rPr>
                <w:rFonts w:ascii="Times New Roman" w:hAnsi="Times New Roman"/>
              </w:rPr>
            </w:pPr>
            <w:r w:rsidRPr="00E85758">
              <w:rPr>
                <w:rFonts w:ascii="Times New Roman" w:hAnsi="Times New Roman"/>
              </w:rPr>
              <w:t>28-12</w:t>
            </w:r>
            <w:r w:rsidR="000F1ED3" w:rsidRPr="00E85758">
              <w:rPr>
                <w:rFonts w:ascii="Times New Roman" w:hAnsi="Times New Roman"/>
              </w:rPr>
              <w:t>-20</w:t>
            </w:r>
          </w:p>
        </w:tc>
        <w:tc>
          <w:tcPr>
            <w:tcW w:w="863" w:type="pct"/>
            <w:vAlign w:val="center"/>
          </w:tcPr>
          <w:p w14:paraId="48DC9A62" w14:textId="16EC7ABB" w:rsidR="000F1ED3" w:rsidRPr="00E85758" w:rsidRDefault="00B12A00" w:rsidP="000F1ED3">
            <w:pPr>
              <w:pStyle w:val="TableText"/>
              <w:spacing w:after="0"/>
              <w:ind w:left="-54" w:firstLine="5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Sneha K</w:t>
            </w:r>
          </w:p>
        </w:tc>
        <w:tc>
          <w:tcPr>
            <w:tcW w:w="785" w:type="pct"/>
            <w:vAlign w:val="center"/>
          </w:tcPr>
          <w:p w14:paraId="48DC9A63" w14:textId="4C7F1FB3" w:rsidR="000F1ED3" w:rsidRPr="00E85758" w:rsidRDefault="000F1ED3" w:rsidP="000F1ED3">
            <w:pPr>
              <w:pStyle w:val="TableText"/>
              <w:spacing w:after="0"/>
              <w:ind w:firstLine="0"/>
              <w:rPr>
                <w:rFonts w:ascii="Times New Roman" w:hAnsi="Times New Roman"/>
              </w:rPr>
            </w:pPr>
          </w:p>
        </w:tc>
        <w:tc>
          <w:tcPr>
            <w:tcW w:w="1299" w:type="pct"/>
            <w:vAlign w:val="center"/>
          </w:tcPr>
          <w:p w14:paraId="48DC9A64" w14:textId="158AABBF" w:rsidR="000F1ED3" w:rsidRPr="00E85758" w:rsidRDefault="000F1ED3" w:rsidP="000F1ED3">
            <w:pPr>
              <w:pStyle w:val="TableText"/>
              <w:spacing w:after="0"/>
              <w:ind w:firstLine="0"/>
              <w:rPr>
                <w:rFonts w:ascii="Times New Roman" w:hAnsi="Times New Roman"/>
              </w:rPr>
            </w:pPr>
            <w:r w:rsidRPr="00E85758">
              <w:rPr>
                <w:rFonts w:ascii="Times New Roman" w:hAnsi="Times New Roman"/>
              </w:rPr>
              <w:t>Dr. Vivek K and Bhargav N</w:t>
            </w:r>
          </w:p>
        </w:tc>
        <w:tc>
          <w:tcPr>
            <w:tcW w:w="926" w:type="pct"/>
            <w:vAlign w:val="center"/>
          </w:tcPr>
          <w:p w14:paraId="48DC9A65" w14:textId="0A83B878" w:rsidR="000F1ED3" w:rsidRPr="00E85758" w:rsidRDefault="000F1ED3" w:rsidP="000F1ED3">
            <w:pPr>
              <w:pStyle w:val="TableText"/>
              <w:spacing w:after="0"/>
              <w:ind w:firstLine="0"/>
              <w:rPr>
                <w:rFonts w:ascii="Times New Roman" w:hAnsi="Times New Roman"/>
              </w:rPr>
            </w:pPr>
          </w:p>
        </w:tc>
      </w:tr>
      <w:tr w:rsidR="000F1ED3" w:rsidRPr="00E85758" w14:paraId="48DC9A6D" w14:textId="77777777" w:rsidTr="00B91F91">
        <w:trPr>
          <w:cantSplit/>
          <w:trHeight w:val="273"/>
        </w:trPr>
        <w:tc>
          <w:tcPr>
            <w:tcW w:w="609" w:type="pct"/>
            <w:vAlign w:val="center"/>
          </w:tcPr>
          <w:p w14:paraId="48DC9A67" w14:textId="7CE3E79E" w:rsidR="000F1ED3" w:rsidRPr="00E85758" w:rsidRDefault="000F1ED3" w:rsidP="000F1ED3">
            <w:pPr>
              <w:pStyle w:val="TableText"/>
              <w:spacing w:after="0"/>
              <w:ind w:left="-54" w:firstLine="27"/>
              <w:jc w:val="center"/>
              <w:rPr>
                <w:rFonts w:ascii="Times New Roman" w:hAnsi="Times New Roman"/>
              </w:rPr>
            </w:pPr>
            <w:r w:rsidRPr="00E85758">
              <w:rPr>
                <w:rFonts w:ascii="Times New Roman" w:hAnsi="Times New Roman"/>
              </w:rPr>
              <w:t>1.2</w:t>
            </w:r>
          </w:p>
        </w:tc>
        <w:tc>
          <w:tcPr>
            <w:tcW w:w="518" w:type="pct"/>
            <w:vAlign w:val="center"/>
          </w:tcPr>
          <w:p w14:paraId="48DC9A68" w14:textId="24F01B03" w:rsidR="000F1ED3" w:rsidRPr="00E85758" w:rsidRDefault="008D264E" w:rsidP="000F1ED3">
            <w:pPr>
              <w:pStyle w:val="TableText"/>
              <w:spacing w:after="0"/>
              <w:ind w:left="-54" w:hanging="12"/>
              <w:jc w:val="center"/>
              <w:rPr>
                <w:rFonts w:ascii="Times New Roman" w:hAnsi="Times New Roman"/>
              </w:rPr>
            </w:pPr>
            <w:r w:rsidRPr="00E85758">
              <w:rPr>
                <w:rFonts w:ascii="Times New Roman" w:hAnsi="Times New Roman"/>
              </w:rPr>
              <w:t>29-12</w:t>
            </w:r>
            <w:r w:rsidR="000F1ED3" w:rsidRPr="00E85758">
              <w:rPr>
                <w:rFonts w:ascii="Times New Roman" w:hAnsi="Times New Roman"/>
              </w:rPr>
              <w:t>-20</w:t>
            </w:r>
          </w:p>
        </w:tc>
        <w:tc>
          <w:tcPr>
            <w:tcW w:w="863" w:type="pct"/>
            <w:vAlign w:val="center"/>
          </w:tcPr>
          <w:p w14:paraId="48DC9A69" w14:textId="51648D9F" w:rsidR="000F1ED3" w:rsidRPr="00E85758" w:rsidRDefault="00B12A00" w:rsidP="000F1ED3">
            <w:pPr>
              <w:pStyle w:val="TableText"/>
              <w:spacing w:after="0"/>
              <w:ind w:left="-54" w:firstLine="5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Sneha K</w:t>
            </w:r>
          </w:p>
        </w:tc>
        <w:tc>
          <w:tcPr>
            <w:tcW w:w="785" w:type="pct"/>
            <w:vAlign w:val="center"/>
          </w:tcPr>
          <w:p w14:paraId="48DC9A6A" w14:textId="6FE96654" w:rsidR="000F1ED3" w:rsidRPr="00E85758" w:rsidRDefault="000F1ED3" w:rsidP="000F1ED3">
            <w:pPr>
              <w:pStyle w:val="TableText"/>
              <w:spacing w:after="0"/>
              <w:ind w:firstLine="0"/>
              <w:rPr>
                <w:rFonts w:ascii="Times New Roman" w:hAnsi="Times New Roman"/>
              </w:rPr>
            </w:pPr>
          </w:p>
        </w:tc>
        <w:tc>
          <w:tcPr>
            <w:tcW w:w="1299" w:type="pct"/>
            <w:vAlign w:val="center"/>
          </w:tcPr>
          <w:p w14:paraId="48DC9A6B" w14:textId="1E3706B8" w:rsidR="000F1ED3" w:rsidRPr="00E85758" w:rsidRDefault="000F1ED3" w:rsidP="000F1ED3">
            <w:pPr>
              <w:pStyle w:val="TableText"/>
              <w:spacing w:after="0"/>
              <w:ind w:firstLine="0"/>
              <w:rPr>
                <w:rFonts w:ascii="Times New Roman" w:hAnsi="Times New Roman"/>
              </w:rPr>
            </w:pPr>
            <w:r w:rsidRPr="00E85758">
              <w:rPr>
                <w:rFonts w:ascii="Times New Roman" w:hAnsi="Times New Roman"/>
              </w:rPr>
              <w:t>Dr. Vivek K and Bhargav N</w:t>
            </w:r>
          </w:p>
        </w:tc>
        <w:tc>
          <w:tcPr>
            <w:tcW w:w="926" w:type="pct"/>
            <w:vAlign w:val="center"/>
          </w:tcPr>
          <w:p w14:paraId="48DC9A6C" w14:textId="79161184" w:rsidR="000F1ED3" w:rsidRPr="00E85758" w:rsidRDefault="000F1ED3" w:rsidP="000F1ED3">
            <w:pPr>
              <w:pStyle w:val="TableText"/>
              <w:spacing w:after="0"/>
              <w:ind w:firstLine="0"/>
              <w:rPr>
                <w:rFonts w:ascii="Times New Roman" w:hAnsi="Times New Roman"/>
              </w:rPr>
            </w:pPr>
          </w:p>
        </w:tc>
      </w:tr>
      <w:tr w:rsidR="000F1ED3" w:rsidRPr="00E85758" w14:paraId="48DC9A74" w14:textId="77777777" w:rsidTr="00B91F91">
        <w:trPr>
          <w:cantSplit/>
          <w:trHeight w:val="273"/>
        </w:trPr>
        <w:tc>
          <w:tcPr>
            <w:tcW w:w="609" w:type="pct"/>
            <w:vAlign w:val="center"/>
          </w:tcPr>
          <w:p w14:paraId="48DC9A6E" w14:textId="77777777" w:rsidR="000F1ED3" w:rsidRPr="00E85758" w:rsidRDefault="000F1ED3" w:rsidP="000F1ED3">
            <w:pPr>
              <w:pStyle w:val="TableText"/>
              <w:spacing w:after="0"/>
              <w:ind w:left="-54" w:firstLine="27"/>
              <w:jc w:val="center"/>
              <w:rPr>
                <w:rFonts w:ascii="Times New Roman" w:hAnsi="Times New Roman"/>
              </w:rPr>
            </w:pPr>
          </w:p>
        </w:tc>
        <w:tc>
          <w:tcPr>
            <w:tcW w:w="518" w:type="pct"/>
            <w:vAlign w:val="center"/>
          </w:tcPr>
          <w:p w14:paraId="48DC9A6F" w14:textId="77777777" w:rsidR="000F1ED3" w:rsidRPr="00E85758" w:rsidRDefault="000F1ED3" w:rsidP="000F1ED3">
            <w:pPr>
              <w:pStyle w:val="TableText"/>
              <w:spacing w:after="0"/>
              <w:ind w:left="-54" w:hanging="12"/>
              <w:jc w:val="center"/>
              <w:rPr>
                <w:rFonts w:ascii="Times New Roman" w:hAnsi="Times New Roman"/>
              </w:rPr>
            </w:pPr>
          </w:p>
        </w:tc>
        <w:tc>
          <w:tcPr>
            <w:tcW w:w="863" w:type="pct"/>
            <w:vAlign w:val="center"/>
          </w:tcPr>
          <w:p w14:paraId="48DC9A70" w14:textId="77777777" w:rsidR="000F1ED3" w:rsidRPr="00E85758" w:rsidRDefault="000F1ED3" w:rsidP="000F1ED3">
            <w:pPr>
              <w:pStyle w:val="TableText"/>
              <w:spacing w:after="0"/>
              <w:ind w:left="-54" w:firstLine="5"/>
              <w:jc w:val="center"/>
              <w:rPr>
                <w:rFonts w:ascii="Times New Roman" w:hAnsi="Times New Roman"/>
              </w:rPr>
            </w:pPr>
          </w:p>
        </w:tc>
        <w:tc>
          <w:tcPr>
            <w:tcW w:w="785" w:type="pct"/>
            <w:vAlign w:val="center"/>
          </w:tcPr>
          <w:p w14:paraId="48DC9A71" w14:textId="77777777" w:rsidR="000F1ED3" w:rsidRPr="00E85758" w:rsidRDefault="000F1ED3" w:rsidP="000F1ED3">
            <w:pPr>
              <w:pStyle w:val="TableText"/>
              <w:spacing w:after="0"/>
              <w:ind w:left="-54" w:firstLine="46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99" w:type="pct"/>
            <w:vAlign w:val="center"/>
          </w:tcPr>
          <w:p w14:paraId="48DC9A72" w14:textId="77777777" w:rsidR="000F1ED3" w:rsidRPr="00E85758" w:rsidRDefault="000F1ED3" w:rsidP="000F1ED3">
            <w:pPr>
              <w:pStyle w:val="TableText"/>
              <w:spacing w:after="0"/>
              <w:ind w:left="92" w:hanging="34"/>
              <w:jc w:val="center"/>
              <w:rPr>
                <w:rFonts w:ascii="Times New Roman" w:hAnsi="Times New Roman"/>
              </w:rPr>
            </w:pPr>
          </w:p>
        </w:tc>
        <w:tc>
          <w:tcPr>
            <w:tcW w:w="926" w:type="pct"/>
            <w:vAlign w:val="center"/>
          </w:tcPr>
          <w:p w14:paraId="48DC9A73" w14:textId="77777777" w:rsidR="000F1ED3" w:rsidRPr="00E85758" w:rsidRDefault="000F1ED3" w:rsidP="000F1ED3">
            <w:pPr>
              <w:pStyle w:val="TableText"/>
              <w:spacing w:after="0"/>
              <w:ind w:left="-54"/>
              <w:jc w:val="center"/>
              <w:rPr>
                <w:rFonts w:ascii="Times New Roman" w:hAnsi="Times New Roman"/>
              </w:rPr>
            </w:pPr>
          </w:p>
        </w:tc>
      </w:tr>
      <w:tr w:rsidR="000F1ED3" w:rsidRPr="00E85758" w14:paraId="48DC9A7B" w14:textId="77777777" w:rsidTr="00B91F91">
        <w:trPr>
          <w:cantSplit/>
          <w:trHeight w:val="273"/>
        </w:trPr>
        <w:tc>
          <w:tcPr>
            <w:tcW w:w="609" w:type="pct"/>
            <w:vAlign w:val="center"/>
          </w:tcPr>
          <w:p w14:paraId="48DC9A75" w14:textId="77777777" w:rsidR="000F1ED3" w:rsidRPr="00E85758" w:rsidRDefault="000F1ED3" w:rsidP="000F1ED3">
            <w:pPr>
              <w:pStyle w:val="TableText"/>
              <w:spacing w:after="0"/>
              <w:ind w:left="-54" w:firstLine="27"/>
              <w:jc w:val="center"/>
              <w:rPr>
                <w:rFonts w:ascii="Times New Roman" w:hAnsi="Times New Roman"/>
              </w:rPr>
            </w:pPr>
          </w:p>
        </w:tc>
        <w:tc>
          <w:tcPr>
            <w:tcW w:w="518" w:type="pct"/>
            <w:vAlign w:val="center"/>
          </w:tcPr>
          <w:p w14:paraId="48DC9A76" w14:textId="77777777" w:rsidR="000F1ED3" w:rsidRPr="00E85758" w:rsidRDefault="000F1ED3" w:rsidP="000F1ED3">
            <w:pPr>
              <w:pStyle w:val="TableText"/>
              <w:spacing w:after="0"/>
              <w:ind w:left="-54" w:hanging="12"/>
              <w:jc w:val="center"/>
              <w:rPr>
                <w:rFonts w:ascii="Times New Roman" w:hAnsi="Times New Roman"/>
              </w:rPr>
            </w:pPr>
          </w:p>
        </w:tc>
        <w:tc>
          <w:tcPr>
            <w:tcW w:w="863" w:type="pct"/>
            <w:vAlign w:val="center"/>
          </w:tcPr>
          <w:p w14:paraId="48DC9A77" w14:textId="77777777" w:rsidR="000F1ED3" w:rsidRPr="00E85758" w:rsidRDefault="000F1ED3" w:rsidP="000F1ED3">
            <w:pPr>
              <w:pStyle w:val="TableText"/>
              <w:spacing w:after="0"/>
              <w:ind w:left="-54" w:firstLine="5"/>
              <w:jc w:val="center"/>
              <w:rPr>
                <w:rFonts w:ascii="Times New Roman" w:hAnsi="Times New Roman"/>
              </w:rPr>
            </w:pPr>
          </w:p>
        </w:tc>
        <w:tc>
          <w:tcPr>
            <w:tcW w:w="785" w:type="pct"/>
            <w:vAlign w:val="center"/>
          </w:tcPr>
          <w:p w14:paraId="48DC9A78" w14:textId="77777777" w:rsidR="000F1ED3" w:rsidRPr="00E85758" w:rsidRDefault="000F1ED3" w:rsidP="000F1ED3">
            <w:pPr>
              <w:pStyle w:val="TableText"/>
              <w:spacing w:after="0"/>
              <w:ind w:left="-54" w:firstLine="46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99" w:type="pct"/>
            <w:vAlign w:val="center"/>
          </w:tcPr>
          <w:p w14:paraId="48DC9A79" w14:textId="77777777" w:rsidR="000F1ED3" w:rsidRPr="00E85758" w:rsidRDefault="000F1ED3" w:rsidP="000F1ED3">
            <w:pPr>
              <w:pStyle w:val="TableText"/>
              <w:spacing w:after="0"/>
              <w:ind w:left="92" w:hanging="34"/>
              <w:jc w:val="center"/>
              <w:rPr>
                <w:rFonts w:ascii="Times New Roman" w:hAnsi="Times New Roman"/>
              </w:rPr>
            </w:pPr>
          </w:p>
        </w:tc>
        <w:tc>
          <w:tcPr>
            <w:tcW w:w="926" w:type="pct"/>
            <w:vAlign w:val="center"/>
          </w:tcPr>
          <w:p w14:paraId="48DC9A7A" w14:textId="77777777" w:rsidR="000F1ED3" w:rsidRPr="00E85758" w:rsidRDefault="000F1ED3" w:rsidP="000F1ED3">
            <w:pPr>
              <w:pStyle w:val="TableText"/>
              <w:spacing w:after="0"/>
              <w:ind w:left="-54"/>
              <w:jc w:val="center"/>
              <w:rPr>
                <w:rFonts w:ascii="Times New Roman" w:hAnsi="Times New Roman"/>
              </w:rPr>
            </w:pPr>
          </w:p>
        </w:tc>
      </w:tr>
    </w:tbl>
    <w:p w14:paraId="48DC9A88" w14:textId="0AB30ABC" w:rsidR="00107955" w:rsidRPr="00E85758" w:rsidRDefault="004817E1" w:rsidP="009D302D">
      <w:pPr>
        <w:ind w:firstLine="0"/>
        <w:rPr>
          <w:rFonts w:ascii="Times New Roman" w:hAnsi="Times New Roman"/>
          <w:b/>
          <w:bCs/>
          <w:sz w:val="32"/>
          <w:szCs w:val="24"/>
        </w:rPr>
      </w:pPr>
      <w:r w:rsidRPr="00E85758">
        <w:rPr>
          <w:rStyle w:val="Strong"/>
          <w:rFonts w:ascii="Times New Roman" w:hAnsi="Times New Roman"/>
          <w:sz w:val="32"/>
        </w:rPr>
        <w:t>Document History</w:t>
      </w:r>
      <w:bookmarkStart w:id="1" w:name="_Toc229759047"/>
      <w:bookmarkStart w:id="2" w:name="_Toc229764175"/>
      <w:bookmarkStart w:id="3" w:name="_Toc311197302"/>
      <w:bookmarkStart w:id="4" w:name="_Toc513545819"/>
    </w:p>
    <w:p w14:paraId="36ED1E51" w14:textId="77777777" w:rsidR="009D302D" w:rsidRPr="00E85758" w:rsidRDefault="009D302D">
      <w:pPr>
        <w:pStyle w:val="TOCHeading"/>
        <w:rPr>
          <w:rFonts w:ascii="Times New Roman" w:hAnsi="Times New Roman"/>
          <w:sz w:val="22"/>
          <w:szCs w:val="22"/>
        </w:rPr>
      </w:pPr>
    </w:p>
    <w:p w14:paraId="00E8E3EC" w14:textId="77777777" w:rsidR="009D302D" w:rsidRPr="00E85758" w:rsidRDefault="009D302D">
      <w:pPr>
        <w:pStyle w:val="TOCHeading"/>
        <w:rPr>
          <w:rFonts w:ascii="Times New Roman" w:hAnsi="Times New Roman"/>
          <w:sz w:val="22"/>
          <w:szCs w:val="22"/>
        </w:rPr>
      </w:pPr>
    </w:p>
    <w:p w14:paraId="32430CD2" w14:textId="77777777" w:rsidR="009D302D" w:rsidRPr="00E85758" w:rsidRDefault="009D302D">
      <w:pPr>
        <w:pStyle w:val="TOCHeading"/>
        <w:rPr>
          <w:rFonts w:ascii="Times New Roman" w:hAnsi="Times New Roman"/>
          <w:sz w:val="22"/>
          <w:szCs w:val="22"/>
        </w:rPr>
      </w:pPr>
    </w:p>
    <w:p w14:paraId="76515FBA" w14:textId="77777777" w:rsidR="009D302D" w:rsidRPr="00E85758" w:rsidRDefault="009D302D">
      <w:pPr>
        <w:pStyle w:val="TOCHeading"/>
        <w:rPr>
          <w:rFonts w:ascii="Times New Roman" w:hAnsi="Times New Roman"/>
          <w:sz w:val="22"/>
          <w:szCs w:val="22"/>
        </w:rPr>
      </w:pPr>
    </w:p>
    <w:p w14:paraId="74B0FB40" w14:textId="77777777" w:rsidR="009D302D" w:rsidRPr="00E85758" w:rsidRDefault="009D302D">
      <w:pPr>
        <w:pStyle w:val="TOCHeading"/>
        <w:rPr>
          <w:rFonts w:ascii="Times New Roman" w:hAnsi="Times New Roman"/>
          <w:sz w:val="22"/>
          <w:szCs w:val="22"/>
        </w:rPr>
      </w:pPr>
    </w:p>
    <w:p w14:paraId="1A5B3713" w14:textId="77777777" w:rsidR="009D302D" w:rsidRPr="00E85758" w:rsidRDefault="009D302D">
      <w:pPr>
        <w:pStyle w:val="TOCHeading"/>
        <w:rPr>
          <w:rFonts w:ascii="Times New Roman" w:hAnsi="Times New Roman"/>
          <w:sz w:val="22"/>
          <w:szCs w:val="22"/>
        </w:rPr>
      </w:pPr>
    </w:p>
    <w:p w14:paraId="4400A4D9" w14:textId="77777777" w:rsidR="009D302D" w:rsidRPr="00E85758" w:rsidRDefault="009D302D">
      <w:pPr>
        <w:pStyle w:val="TOCHeading"/>
        <w:rPr>
          <w:rFonts w:ascii="Times New Roman" w:hAnsi="Times New Roman"/>
          <w:sz w:val="22"/>
          <w:szCs w:val="22"/>
        </w:rPr>
      </w:pPr>
    </w:p>
    <w:p w14:paraId="307262A8" w14:textId="77777777" w:rsidR="009D302D" w:rsidRPr="00E85758" w:rsidRDefault="009D302D">
      <w:pPr>
        <w:pStyle w:val="TOCHeading"/>
        <w:rPr>
          <w:rFonts w:ascii="Times New Roman" w:hAnsi="Times New Roman"/>
          <w:sz w:val="22"/>
          <w:szCs w:val="22"/>
        </w:rPr>
      </w:pPr>
    </w:p>
    <w:p w14:paraId="3C4B8351" w14:textId="0DAF690E" w:rsidR="009D302D" w:rsidRPr="00E85758" w:rsidRDefault="009D302D">
      <w:pPr>
        <w:pStyle w:val="TOCHeading"/>
        <w:rPr>
          <w:rFonts w:ascii="Times New Roman" w:hAnsi="Times New Roman"/>
          <w:sz w:val="22"/>
          <w:szCs w:val="22"/>
        </w:rPr>
      </w:pPr>
    </w:p>
    <w:p w14:paraId="1D5DEEB8" w14:textId="7E546DE1" w:rsidR="000D0F8E" w:rsidRPr="00E85758" w:rsidRDefault="000D0F8E" w:rsidP="000D0F8E">
      <w:pPr>
        <w:rPr>
          <w:rFonts w:ascii="Times New Roman" w:hAnsi="Times New Roman"/>
        </w:rPr>
      </w:pPr>
    </w:p>
    <w:p w14:paraId="080839A4" w14:textId="77777777" w:rsidR="000D0F8E" w:rsidRPr="00E85758" w:rsidRDefault="000D0F8E" w:rsidP="000D0F8E">
      <w:pPr>
        <w:rPr>
          <w:rFonts w:ascii="Times New Roman" w:hAnsi="Times New Roman"/>
        </w:rPr>
      </w:pPr>
    </w:p>
    <w:p w14:paraId="550C355B" w14:textId="270F93DB" w:rsidR="00C950AF" w:rsidRPr="00E85758" w:rsidRDefault="00C950AF" w:rsidP="00C950AF">
      <w:pPr>
        <w:rPr>
          <w:rFonts w:ascii="Times New Roman" w:hAnsi="Times New Roman"/>
        </w:rPr>
      </w:pPr>
    </w:p>
    <w:p w14:paraId="1BA80AC2" w14:textId="77777777" w:rsidR="00C950AF" w:rsidRPr="00E85758" w:rsidRDefault="00C950AF" w:rsidP="00C950AF">
      <w:pPr>
        <w:rPr>
          <w:rFonts w:ascii="Times New Roman" w:hAnsi="Times New Roman"/>
        </w:rPr>
      </w:pPr>
    </w:p>
    <w:sdt>
      <w:sdtPr>
        <w:rPr>
          <w:rFonts w:ascii="Times New Roman" w:hAnsi="Times New Roman"/>
          <w:b w:val="0"/>
          <w:bCs w:val="0"/>
          <w:sz w:val="22"/>
          <w:szCs w:val="22"/>
        </w:rPr>
        <w:id w:val="-83252445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8DC9A89" w14:textId="251546D8" w:rsidR="00DB5DE8" w:rsidRPr="00E85758" w:rsidRDefault="00DB5DE8">
          <w:pPr>
            <w:pStyle w:val="TOCHeading"/>
            <w:rPr>
              <w:rFonts w:ascii="Times New Roman" w:hAnsi="Times New Roman"/>
            </w:rPr>
          </w:pPr>
          <w:r w:rsidRPr="00E85758">
            <w:rPr>
              <w:rFonts w:ascii="Times New Roman" w:hAnsi="Times New Roman"/>
            </w:rPr>
            <w:t>Contents</w:t>
          </w:r>
        </w:p>
        <w:p w14:paraId="2D9B49FD" w14:textId="0416A901" w:rsidR="000E2054" w:rsidRDefault="00DB5DE8">
          <w:pPr>
            <w:pStyle w:val="TOC1"/>
            <w:tabs>
              <w:tab w:val="right" w:leader="dot" w:pos="101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r w:rsidRPr="00E85758">
            <w:rPr>
              <w:rFonts w:ascii="Times New Roman" w:hAnsi="Times New Roman" w:cs="Times New Roman"/>
            </w:rPr>
            <w:fldChar w:fldCharType="begin"/>
          </w:r>
          <w:r w:rsidRPr="00E85758">
            <w:rPr>
              <w:rFonts w:ascii="Times New Roman" w:hAnsi="Times New Roman" w:cs="Times New Roman"/>
            </w:rPr>
            <w:instrText xml:space="preserve"> TOC \o "1-3" \h \z \u </w:instrText>
          </w:r>
          <w:r w:rsidRPr="00E85758">
            <w:rPr>
              <w:rFonts w:ascii="Times New Roman" w:hAnsi="Times New Roman" w:cs="Times New Roman"/>
            </w:rPr>
            <w:fldChar w:fldCharType="separate"/>
          </w:r>
          <w:hyperlink w:anchor="_Toc60519624" w:history="1">
            <w:r w:rsidR="000E2054" w:rsidRPr="00B676FA">
              <w:rPr>
                <w:rStyle w:val="Hyperlink"/>
                <w:rFonts w:ascii="Times New Roman" w:hAnsi="Times New Roman"/>
                <w:noProof/>
              </w:rPr>
              <w:t>1. Activity</w:t>
            </w:r>
            <w:r w:rsidR="000E2054">
              <w:rPr>
                <w:noProof/>
                <w:webHidden/>
              </w:rPr>
              <w:tab/>
            </w:r>
            <w:r w:rsidR="000E2054">
              <w:rPr>
                <w:noProof/>
                <w:webHidden/>
              </w:rPr>
              <w:fldChar w:fldCharType="begin"/>
            </w:r>
            <w:r w:rsidR="000E2054">
              <w:rPr>
                <w:noProof/>
                <w:webHidden/>
              </w:rPr>
              <w:instrText xml:space="preserve"> PAGEREF _Toc60519624 \h </w:instrText>
            </w:r>
            <w:r w:rsidR="000E2054">
              <w:rPr>
                <w:noProof/>
                <w:webHidden/>
              </w:rPr>
            </w:r>
            <w:r w:rsidR="000E2054">
              <w:rPr>
                <w:noProof/>
                <w:webHidden/>
              </w:rPr>
              <w:fldChar w:fldCharType="separate"/>
            </w:r>
            <w:r w:rsidR="000E2054">
              <w:rPr>
                <w:noProof/>
                <w:webHidden/>
              </w:rPr>
              <w:t>4</w:t>
            </w:r>
            <w:r w:rsidR="000E2054">
              <w:rPr>
                <w:noProof/>
                <w:webHidden/>
              </w:rPr>
              <w:fldChar w:fldCharType="end"/>
            </w:r>
          </w:hyperlink>
        </w:p>
        <w:p w14:paraId="39723B6A" w14:textId="67FB10EB" w:rsidR="000E2054" w:rsidRDefault="000E2054">
          <w:pPr>
            <w:pStyle w:val="TOC2"/>
            <w:tabs>
              <w:tab w:val="right" w:leader="dot" w:pos="1015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519625" w:history="1">
            <w:r w:rsidRPr="00B676FA">
              <w:rPr>
                <w:rStyle w:val="Hyperlink"/>
                <w:rFonts w:ascii="Times New Roman" w:hAnsi="Times New Roman"/>
                <w:b/>
                <w:noProof/>
              </w:rPr>
              <w:t>1.1 Linker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_Toc60519625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E1670" w14:textId="748D9D3D" w:rsidR="000E2054" w:rsidRDefault="000E2054">
          <w:pPr>
            <w:pStyle w:val="TOC2"/>
            <w:tabs>
              <w:tab w:val="right" w:leader="dot" w:pos="1015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519626" w:history="1">
            <w:r w:rsidRPr="00B676FA">
              <w:rPr>
                <w:rStyle w:val="Hyperlink"/>
                <w:rFonts w:ascii="Times New Roman" w:hAnsi="Times New Roman"/>
                <w:b/>
                <w:noProof/>
              </w:rPr>
              <w:t>1.2 Make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_Toc60519626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FCB16" w14:textId="71F508CA" w:rsidR="000E2054" w:rsidRDefault="000E2054">
          <w:pPr>
            <w:pStyle w:val="TOC2"/>
            <w:tabs>
              <w:tab w:val="right" w:leader="dot" w:pos="1015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519627" w:history="1">
            <w:r w:rsidRPr="00B676FA">
              <w:rPr>
                <w:rStyle w:val="Hyperlink"/>
                <w:rFonts w:ascii="Times New Roman" w:hAnsi="Times New Roman"/>
                <w:b/>
                <w:noProof/>
              </w:rPr>
              <w:t>1.3 Startup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_Toc60519627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EE355" w14:textId="62409116" w:rsidR="000E2054" w:rsidRDefault="000E2054">
          <w:pPr>
            <w:pStyle w:val="TOC2"/>
            <w:tabs>
              <w:tab w:val="right" w:leader="dot" w:pos="1015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519628" w:history="1">
            <w:r w:rsidRPr="00B676FA">
              <w:rPr>
                <w:rStyle w:val="Hyperlink"/>
                <w:rFonts w:ascii="Times New Roman" w:hAnsi="Times New Roman"/>
                <w:b/>
                <w:noProof/>
              </w:rPr>
              <w:t>1.4 Output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_Toc60519628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413A3" w14:textId="50D09BBB" w:rsidR="000E2054" w:rsidRDefault="000E2054">
          <w:pPr>
            <w:pStyle w:val="TOC2"/>
            <w:tabs>
              <w:tab w:val="right" w:leader="dot" w:pos="1015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519629" w:history="1">
            <w:r w:rsidRPr="00B676FA">
              <w:rPr>
                <w:rStyle w:val="Hyperlink"/>
                <w:rFonts w:ascii="Times New Roman" w:hAnsi="Times New Roman"/>
                <w:b/>
                <w:noProof/>
              </w:rPr>
              <w:t>1.5 GitHub Link of code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_Toc60519629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2334D" w14:textId="6C471518" w:rsidR="000E2054" w:rsidRDefault="000E2054">
          <w:pPr>
            <w:pStyle w:val="TOC1"/>
            <w:tabs>
              <w:tab w:val="right" w:leader="dot" w:pos="101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60519630" w:history="1">
            <w:r w:rsidRPr="00B676FA">
              <w:rPr>
                <w:rStyle w:val="Hyperlink"/>
                <w:rFonts w:ascii="Times New Roman" w:hAnsi="Times New Roman"/>
                <w:noProof/>
              </w:rPr>
              <w:t>2. 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_Toc60519630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6D7B4" w14:textId="3CBBFAE3" w:rsidR="000E2054" w:rsidRDefault="000E2054">
          <w:pPr>
            <w:pStyle w:val="TOC2"/>
            <w:tabs>
              <w:tab w:val="right" w:leader="dot" w:pos="1015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519631" w:history="1">
            <w:r w:rsidRPr="00B676FA">
              <w:rPr>
                <w:rStyle w:val="Hyperlink"/>
                <w:rFonts w:ascii="Times New Roman" w:hAnsi="Times New Roman"/>
                <w:b/>
                <w:noProof/>
              </w:rPr>
              <w:t>2.1 MCU Specific Header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_Toc60519631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E0036" w14:textId="09072AC1" w:rsidR="000E2054" w:rsidRDefault="000E2054">
          <w:pPr>
            <w:pStyle w:val="TOC2"/>
            <w:tabs>
              <w:tab w:val="right" w:leader="dot" w:pos="1015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519632" w:history="1">
            <w:r w:rsidRPr="00B676FA">
              <w:rPr>
                <w:rStyle w:val="Hyperlink"/>
                <w:rFonts w:ascii="Times New Roman" w:hAnsi="Times New Roman"/>
                <w:b/>
                <w:noProof/>
              </w:rPr>
              <w:t>2.2 GPIO Driver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_Toc60519632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B0011" w14:textId="4E45EEF3" w:rsidR="000E2054" w:rsidRDefault="000E2054">
          <w:pPr>
            <w:pStyle w:val="TOC2"/>
            <w:tabs>
              <w:tab w:val="right" w:leader="dot" w:pos="1015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519633" w:history="1">
            <w:r w:rsidRPr="00B676FA">
              <w:rPr>
                <w:rStyle w:val="Hyperlink"/>
                <w:rFonts w:ascii="Times New Roman" w:hAnsi="Times New Roman"/>
                <w:b/>
                <w:noProof/>
              </w:rPr>
              <w:t xml:space="preserve">2.3 </w:t>
            </w:r>
            <w:r w:rsidRPr="00B676FA">
              <w:rPr>
                <w:rStyle w:val="Hyperlink"/>
                <w:rFonts w:ascii="Times New Roman" w:hAnsi="Times New Roman"/>
                <w:b/>
                <w:noProof/>
                <w:lang w:val="en-IN"/>
              </w:rPr>
              <w:t>Source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_Toc60519633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E6DF6" w14:textId="24862B0A" w:rsidR="000E2054" w:rsidRDefault="000E2054">
          <w:pPr>
            <w:pStyle w:val="TOC1"/>
            <w:tabs>
              <w:tab w:val="right" w:leader="dot" w:pos="101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60519634" w:history="1">
            <w:r w:rsidRPr="00B676FA">
              <w:rPr>
                <w:rStyle w:val="Hyperlink"/>
                <w:rFonts w:ascii="Times New Roman" w:hAnsi="Times New Roman"/>
                <w:noProof/>
              </w:rPr>
              <w:t>3. 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_Toc60519634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D2B6A" w14:textId="12187DC4" w:rsidR="000E2054" w:rsidRDefault="000E2054">
          <w:pPr>
            <w:pStyle w:val="TOC2"/>
            <w:tabs>
              <w:tab w:val="right" w:leader="dot" w:pos="1015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519635" w:history="1">
            <w:r w:rsidRPr="00B676FA">
              <w:rPr>
                <w:rStyle w:val="Hyperlink"/>
                <w:rFonts w:ascii="Times New Roman" w:hAnsi="Times New Roman"/>
                <w:b/>
                <w:bCs/>
                <w:noProof/>
              </w:rPr>
              <w:t>3.1 Screenshot of main logic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_Toc60519635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7726D" w14:textId="52D78711" w:rsidR="000E2054" w:rsidRDefault="000E2054">
          <w:pPr>
            <w:pStyle w:val="TOC2"/>
            <w:tabs>
              <w:tab w:val="right" w:leader="dot" w:pos="1015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519636" w:history="1">
            <w:r w:rsidRPr="00B676FA">
              <w:rPr>
                <w:rStyle w:val="Hyperlink"/>
                <w:rFonts w:ascii="Times New Roman" w:hAnsi="Times New Roman"/>
                <w:b/>
                <w:bCs/>
                <w:noProof/>
              </w:rPr>
              <w:t>3.2 Arduino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_Toc60519636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D8F2D" w14:textId="644650D9" w:rsidR="000E2054" w:rsidRDefault="000E2054">
          <w:pPr>
            <w:pStyle w:val="TOC2"/>
            <w:tabs>
              <w:tab w:val="right" w:leader="dot" w:pos="1015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519637" w:history="1">
            <w:r w:rsidRPr="00B676FA">
              <w:rPr>
                <w:rStyle w:val="Hyperlink"/>
                <w:rFonts w:ascii="Times New Roman" w:hAnsi="Times New Roman"/>
                <w:b/>
                <w:bCs/>
                <w:noProof/>
              </w:rPr>
              <w:t>3.3 GitHub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_Toc60519637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A6113" w14:textId="3B53B646" w:rsidR="000E2054" w:rsidRDefault="000E2054">
          <w:pPr>
            <w:pStyle w:val="TOC1"/>
            <w:tabs>
              <w:tab w:val="right" w:leader="dot" w:pos="101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60519638" w:history="1">
            <w:r w:rsidRPr="00B676FA">
              <w:rPr>
                <w:rStyle w:val="Hyperlink"/>
                <w:rFonts w:ascii="Times New Roman" w:hAnsi="Times New Roman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_Toc60519638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C9A97" w14:textId="41FB0ACA" w:rsidR="00DB5DE8" w:rsidRPr="00E85758" w:rsidRDefault="00DB5DE8" w:rsidP="0054742A">
          <w:pPr>
            <w:rPr>
              <w:rFonts w:ascii="Times New Roman" w:hAnsi="Times New Roman"/>
              <w:noProof/>
            </w:rPr>
          </w:pPr>
          <w:r w:rsidRPr="00E85758">
            <w:rPr>
              <w:rFonts w:ascii="Times New Roman" w:hAnsi="Times New Roman"/>
              <w:b/>
              <w:bCs/>
              <w:noProof/>
            </w:rPr>
            <w:fldChar w:fldCharType="end"/>
          </w:r>
        </w:p>
      </w:sdtContent>
    </w:sdt>
    <w:p w14:paraId="04F38626" w14:textId="60E0DC54" w:rsidR="0054742A" w:rsidRPr="00E85758" w:rsidRDefault="0054742A" w:rsidP="0054742A">
      <w:pPr>
        <w:rPr>
          <w:rFonts w:ascii="Times New Roman" w:hAnsi="Times New Roman"/>
          <w:noProof/>
        </w:rPr>
      </w:pPr>
    </w:p>
    <w:p w14:paraId="2D7165CC" w14:textId="7715CD2A" w:rsidR="0054742A" w:rsidRPr="00E85758" w:rsidRDefault="0054742A" w:rsidP="0054742A">
      <w:pPr>
        <w:rPr>
          <w:rFonts w:ascii="Times New Roman" w:hAnsi="Times New Roman"/>
          <w:noProof/>
        </w:rPr>
      </w:pPr>
    </w:p>
    <w:p w14:paraId="1A6CB75A" w14:textId="7C00C449" w:rsidR="0054742A" w:rsidRPr="00E85758" w:rsidRDefault="0054742A" w:rsidP="0054742A">
      <w:pPr>
        <w:rPr>
          <w:rFonts w:ascii="Times New Roman" w:hAnsi="Times New Roman"/>
          <w:noProof/>
        </w:rPr>
      </w:pPr>
    </w:p>
    <w:p w14:paraId="44772A6B" w14:textId="4208C246" w:rsidR="0054742A" w:rsidRPr="00E85758" w:rsidRDefault="0054742A" w:rsidP="0054742A">
      <w:pPr>
        <w:rPr>
          <w:rFonts w:ascii="Times New Roman" w:hAnsi="Times New Roman"/>
          <w:noProof/>
        </w:rPr>
      </w:pPr>
    </w:p>
    <w:p w14:paraId="6511C19B" w14:textId="5AC7A3A0" w:rsidR="0054742A" w:rsidRPr="00E85758" w:rsidRDefault="0054742A" w:rsidP="0054742A">
      <w:pPr>
        <w:rPr>
          <w:rFonts w:ascii="Times New Roman" w:hAnsi="Times New Roman"/>
          <w:noProof/>
        </w:rPr>
      </w:pPr>
    </w:p>
    <w:p w14:paraId="01689068" w14:textId="716E234A" w:rsidR="0054742A" w:rsidRPr="00E85758" w:rsidRDefault="0054742A" w:rsidP="00497ACD">
      <w:pPr>
        <w:ind w:firstLine="0"/>
        <w:rPr>
          <w:rFonts w:ascii="Times New Roman" w:hAnsi="Times New Roman"/>
          <w:noProof/>
        </w:rPr>
      </w:pPr>
    </w:p>
    <w:p w14:paraId="0CB743AB" w14:textId="77777777" w:rsidR="00D4281F" w:rsidRPr="00E85758" w:rsidRDefault="00D4281F" w:rsidP="001C1DE1">
      <w:pPr>
        <w:pStyle w:val="TOCHeading"/>
        <w:rPr>
          <w:rFonts w:ascii="Times New Roman" w:hAnsi="Times New Roman"/>
        </w:rPr>
      </w:pPr>
    </w:p>
    <w:p w14:paraId="0CB259C6" w14:textId="77777777" w:rsidR="00D4281F" w:rsidRPr="00E85758" w:rsidRDefault="00D4281F" w:rsidP="001C1DE1">
      <w:pPr>
        <w:pStyle w:val="TOCHeading"/>
        <w:rPr>
          <w:rFonts w:ascii="Times New Roman" w:hAnsi="Times New Roman"/>
        </w:rPr>
      </w:pPr>
    </w:p>
    <w:p w14:paraId="55144937" w14:textId="626D5453" w:rsidR="000D0F8E" w:rsidRPr="00E85758" w:rsidRDefault="000D0F8E" w:rsidP="00E85758">
      <w:pPr>
        <w:ind w:firstLine="0"/>
        <w:rPr>
          <w:rFonts w:ascii="Times New Roman" w:hAnsi="Times New Roman"/>
          <w:b/>
          <w:bCs/>
          <w:sz w:val="24"/>
          <w:szCs w:val="24"/>
        </w:rPr>
      </w:pPr>
    </w:p>
    <w:p w14:paraId="1748F110" w14:textId="002F1C7B" w:rsidR="00E85758" w:rsidRPr="00E85758" w:rsidRDefault="00E85758" w:rsidP="00E85758">
      <w:pPr>
        <w:ind w:firstLine="0"/>
        <w:rPr>
          <w:rFonts w:ascii="Times New Roman" w:hAnsi="Times New Roman"/>
          <w:b/>
          <w:bCs/>
          <w:sz w:val="24"/>
          <w:szCs w:val="24"/>
        </w:rPr>
      </w:pPr>
    </w:p>
    <w:p w14:paraId="2A6459ED" w14:textId="19557888" w:rsidR="00E85758" w:rsidRPr="00E85758" w:rsidRDefault="00E85758" w:rsidP="00E85758">
      <w:pPr>
        <w:ind w:firstLine="0"/>
        <w:rPr>
          <w:rFonts w:ascii="Times New Roman" w:hAnsi="Times New Roman"/>
          <w:b/>
          <w:bCs/>
          <w:sz w:val="24"/>
          <w:szCs w:val="24"/>
        </w:rPr>
      </w:pPr>
    </w:p>
    <w:p w14:paraId="7EFDB9D7" w14:textId="41CD9212" w:rsidR="00E85758" w:rsidRDefault="00E85758" w:rsidP="00E85758">
      <w:pPr>
        <w:ind w:firstLine="0"/>
        <w:rPr>
          <w:rFonts w:ascii="Times New Roman" w:hAnsi="Times New Roman"/>
        </w:rPr>
      </w:pPr>
    </w:p>
    <w:p w14:paraId="06698BAB" w14:textId="5FDE32C5" w:rsidR="00E85758" w:rsidRDefault="00E85758" w:rsidP="00E85758">
      <w:pPr>
        <w:ind w:firstLine="0"/>
        <w:rPr>
          <w:rFonts w:ascii="Times New Roman" w:hAnsi="Times New Roman"/>
        </w:rPr>
      </w:pPr>
    </w:p>
    <w:p w14:paraId="6A4E9504" w14:textId="37851802" w:rsidR="00E85758" w:rsidRDefault="00E85758" w:rsidP="00E85758">
      <w:pPr>
        <w:ind w:firstLine="0"/>
        <w:rPr>
          <w:rFonts w:ascii="Times New Roman" w:hAnsi="Times New Roman"/>
        </w:rPr>
      </w:pPr>
    </w:p>
    <w:p w14:paraId="07F6CFA9" w14:textId="09118416" w:rsidR="000E2054" w:rsidRDefault="000E2054" w:rsidP="00E85758">
      <w:pPr>
        <w:ind w:firstLine="0"/>
        <w:rPr>
          <w:rFonts w:ascii="Times New Roman" w:hAnsi="Times New Roman"/>
        </w:rPr>
      </w:pPr>
    </w:p>
    <w:p w14:paraId="0004EFA7" w14:textId="77777777" w:rsidR="000E2054" w:rsidRDefault="000E2054" w:rsidP="00E85758">
      <w:pPr>
        <w:ind w:firstLine="0"/>
        <w:rPr>
          <w:rFonts w:ascii="Times New Roman" w:hAnsi="Times New Roman"/>
        </w:rPr>
      </w:pPr>
    </w:p>
    <w:p w14:paraId="1E927C09" w14:textId="240993EB" w:rsidR="00D97FF0" w:rsidRDefault="00D97FF0" w:rsidP="00E85758">
      <w:pPr>
        <w:ind w:firstLine="0"/>
        <w:rPr>
          <w:rFonts w:ascii="Times New Roman" w:hAnsi="Times New Roman"/>
        </w:rPr>
      </w:pPr>
    </w:p>
    <w:p w14:paraId="1E7C530C" w14:textId="774BFA39" w:rsidR="00D97FF0" w:rsidRDefault="00D97FF0" w:rsidP="00E85758">
      <w:pPr>
        <w:ind w:firstLine="0"/>
        <w:rPr>
          <w:rFonts w:ascii="Times New Roman" w:hAnsi="Times New Roman"/>
        </w:rPr>
      </w:pPr>
    </w:p>
    <w:p w14:paraId="38CB5DCF" w14:textId="04944BDA" w:rsidR="00D97FF0" w:rsidRDefault="00D97FF0" w:rsidP="00E85758">
      <w:pPr>
        <w:ind w:firstLine="0"/>
        <w:rPr>
          <w:rFonts w:ascii="Times New Roman" w:hAnsi="Times New Roman"/>
        </w:rPr>
      </w:pPr>
    </w:p>
    <w:p w14:paraId="482E9E1F" w14:textId="194887DE" w:rsidR="00D97FF0" w:rsidRDefault="00D97FF0" w:rsidP="00E85758">
      <w:pPr>
        <w:ind w:firstLine="0"/>
        <w:rPr>
          <w:rFonts w:ascii="Times New Roman" w:hAnsi="Times New Roman"/>
        </w:rPr>
      </w:pPr>
    </w:p>
    <w:p w14:paraId="0E911410" w14:textId="30A9331E" w:rsidR="00D97FF0" w:rsidRDefault="00D97FF0" w:rsidP="00E85758">
      <w:pPr>
        <w:ind w:firstLine="0"/>
        <w:rPr>
          <w:rFonts w:ascii="Times New Roman" w:hAnsi="Times New Roman"/>
        </w:rPr>
      </w:pPr>
    </w:p>
    <w:p w14:paraId="4E1C8412" w14:textId="77777777" w:rsidR="000D0F8E" w:rsidRPr="00E85758" w:rsidRDefault="000D0F8E" w:rsidP="000E2054">
      <w:pPr>
        <w:ind w:firstLine="0"/>
        <w:rPr>
          <w:rFonts w:ascii="Times New Roman" w:hAnsi="Times New Roman"/>
        </w:rPr>
      </w:pPr>
    </w:p>
    <w:p w14:paraId="678A4943" w14:textId="37FF1315" w:rsidR="000D0F8E" w:rsidRPr="00E85758" w:rsidRDefault="00D97FF0" w:rsidP="000D0F8E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List</w:t>
      </w:r>
      <w:r w:rsidR="000D0F8E" w:rsidRPr="00E85758">
        <w:rPr>
          <w:rFonts w:ascii="Times New Roman" w:hAnsi="Times New Roman"/>
          <w:b/>
          <w:sz w:val="24"/>
          <w:szCs w:val="24"/>
        </w:rPr>
        <w:t xml:space="preserve"> of Figures</w:t>
      </w:r>
    </w:p>
    <w:p w14:paraId="53C43875" w14:textId="77777777" w:rsidR="000D0F8E" w:rsidRPr="00E85758" w:rsidRDefault="000D0F8E" w:rsidP="000D0F8E">
      <w:pPr>
        <w:rPr>
          <w:rFonts w:ascii="Times New Roman" w:hAnsi="Times New Roman"/>
          <w:b/>
          <w:sz w:val="24"/>
          <w:szCs w:val="24"/>
        </w:rPr>
      </w:pPr>
    </w:p>
    <w:p w14:paraId="6C378600" w14:textId="0E482645" w:rsidR="00D97FF0" w:rsidRDefault="00D97FF0">
      <w:pPr>
        <w:pStyle w:val="TableofFigures"/>
        <w:tabs>
          <w:tab w:val="right" w:leader="dot" w:pos="10156"/>
        </w:tabs>
        <w:rPr>
          <w:rFonts w:asciiTheme="minorHAnsi" w:eastAsiaTheme="minorEastAsia" w:hAnsiTheme="minorHAnsi" w:cstheme="minorBidi"/>
          <w:noProof/>
          <w:lang w:bidi="ar-SA"/>
        </w:rPr>
      </w:pP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TOC \h \z \c "Figure" </w:instrText>
      </w:r>
      <w:r>
        <w:rPr>
          <w:rFonts w:ascii="Times New Roman" w:hAnsi="Times New Roman"/>
        </w:rPr>
        <w:fldChar w:fldCharType="separate"/>
      </w:r>
      <w:hyperlink w:anchor="_Toc60495667" w:history="1">
        <w:r w:rsidRPr="009C0400">
          <w:rPr>
            <w:rStyle w:val="Hyperlink"/>
            <w:rFonts w:ascii="Times New Roman" w:hAnsi="Times New Roman"/>
            <w:noProof/>
          </w:rPr>
          <w:t>Figure 1 Makefile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_Toc60495667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91CAF1A" w14:textId="465007F6" w:rsidR="00D97FF0" w:rsidRDefault="00203024">
      <w:pPr>
        <w:pStyle w:val="TableofFigures"/>
        <w:tabs>
          <w:tab w:val="right" w:leader="dot" w:pos="10156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60495668" w:history="1">
        <w:r w:rsidR="00D97FF0" w:rsidRPr="009C0400">
          <w:rPr>
            <w:rStyle w:val="Hyperlink"/>
            <w:rFonts w:ascii="Times New Roman" w:hAnsi="Times New Roman"/>
            <w:noProof/>
          </w:rPr>
          <w:t>Figure 2 Startup</w:t>
        </w:r>
        <w:r w:rsidR="00D97FF0">
          <w:rPr>
            <w:noProof/>
            <w:webHidden/>
          </w:rPr>
          <w:tab/>
        </w:r>
        <w:r w:rsidR="00D97FF0">
          <w:rPr>
            <w:noProof/>
            <w:webHidden/>
          </w:rPr>
          <w:fldChar w:fldCharType="begin"/>
        </w:r>
        <w:r w:rsidR="00D97FF0">
          <w:rPr>
            <w:noProof/>
            <w:webHidden/>
          </w:rPr>
          <w:instrText xml:space="preserve"> PAGEREF _Toc60495668 \h </w:instrText>
        </w:r>
        <w:r w:rsidR="00D97FF0">
          <w:rPr>
            <w:noProof/>
            <w:webHidden/>
          </w:rPr>
        </w:r>
        <w:r w:rsidR="00D97FF0">
          <w:rPr>
            <w:noProof/>
            <w:webHidden/>
          </w:rPr>
          <w:fldChar w:fldCharType="separate"/>
        </w:r>
        <w:r w:rsidR="00D97FF0">
          <w:rPr>
            <w:noProof/>
            <w:webHidden/>
          </w:rPr>
          <w:t>7</w:t>
        </w:r>
        <w:r w:rsidR="00D97FF0">
          <w:rPr>
            <w:noProof/>
            <w:webHidden/>
          </w:rPr>
          <w:fldChar w:fldCharType="end"/>
        </w:r>
      </w:hyperlink>
    </w:p>
    <w:p w14:paraId="4C765116" w14:textId="4618398F" w:rsidR="00D97FF0" w:rsidRDefault="00203024">
      <w:pPr>
        <w:pStyle w:val="TableofFigures"/>
        <w:tabs>
          <w:tab w:val="right" w:leader="dot" w:pos="10156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60495669" w:history="1">
        <w:r w:rsidR="00D97FF0" w:rsidRPr="009C0400">
          <w:rPr>
            <w:rStyle w:val="Hyperlink"/>
            <w:rFonts w:ascii="Times New Roman" w:hAnsi="Times New Roman"/>
            <w:noProof/>
          </w:rPr>
          <w:t>Figure 3 Output files</w:t>
        </w:r>
        <w:r w:rsidR="00D97FF0">
          <w:rPr>
            <w:noProof/>
            <w:webHidden/>
          </w:rPr>
          <w:tab/>
        </w:r>
        <w:r w:rsidR="00D97FF0">
          <w:rPr>
            <w:noProof/>
            <w:webHidden/>
          </w:rPr>
          <w:fldChar w:fldCharType="begin"/>
        </w:r>
        <w:r w:rsidR="00D97FF0">
          <w:rPr>
            <w:noProof/>
            <w:webHidden/>
          </w:rPr>
          <w:instrText xml:space="preserve"> PAGEREF _Toc60495669 \h </w:instrText>
        </w:r>
        <w:r w:rsidR="00D97FF0">
          <w:rPr>
            <w:noProof/>
            <w:webHidden/>
          </w:rPr>
        </w:r>
        <w:r w:rsidR="00D97FF0">
          <w:rPr>
            <w:noProof/>
            <w:webHidden/>
          </w:rPr>
          <w:fldChar w:fldCharType="separate"/>
        </w:r>
        <w:r w:rsidR="00D97FF0">
          <w:rPr>
            <w:noProof/>
            <w:webHidden/>
          </w:rPr>
          <w:t>7</w:t>
        </w:r>
        <w:r w:rsidR="00D97FF0">
          <w:rPr>
            <w:noProof/>
            <w:webHidden/>
          </w:rPr>
          <w:fldChar w:fldCharType="end"/>
        </w:r>
      </w:hyperlink>
    </w:p>
    <w:p w14:paraId="4A5665E2" w14:textId="055BB722" w:rsidR="000D0F8E" w:rsidRPr="00E85758" w:rsidRDefault="00D97FF0" w:rsidP="000D0F8E">
      <w:pPr>
        <w:rPr>
          <w:rFonts w:ascii="Times New Roman" w:hAnsi="Times New Roman"/>
        </w:rPr>
      </w:pPr>
      <w:r>
        <w:rPr>
          <w:rFonts w:ascii="Times New Roman" w:hAnsi="Times New Roman"/>
        </w:rPr>
        <w:fldChar w:fldCharType="end"/>
      </w:r>
    </w:p>
    <w:p w14:paraId="3F229CE8" w14:textId="42A79DCA" w:rsidR="000D0F8E" w:rsidRPr="00E85758" w:rsidRDefault="000D0F8E" w:rsidP="000D0F8E">
      <w:pPr>
        <w:rPr>
          <w:rFonts w:ascii="Times New Roman" w:hAnsi="Times New Roman"/>
        </w:rPr>
      </w:pPr>
    </w:p>
    <w:p w14:paraId="4440FB9F" w14:textId="4CA3E527" w:rsidR="0054742A" w:rsidRPr="00E85758" w:rsidRDefault="0054742A" w:rsidP="0054742A">
      <w:pPr>
        <w:rPr>
          <w:rFonts w:ascii="Times New Roman" w:hAnsi="Times New Roman"/>
        </w:rPr>
      </w:pPr>
    </w:p>
    <w:p w14:paraId="469ADF1C" w14:textId="78D47578" w:rsidR="001C1DE1" w:rsidRPr="00E85758" w:rsidRDefault="001C1DE1" w:rsidP="0054742A">
      <w:pPr>
        <w:rPr>
          <w:rFonts w:ascii="Times New Roman" w:hAnsi="Times New Roman"/>
        </w:rPr>
      </w:pPr>
    </w:p>
    <w:p w14:paraId="09AB85F1" w14:textId="7BE5614E" w:rsidR="001C1DE1" w:rsidRPr="00E85758" w:rsidRDefault="001C1DE1" w:rsidP="0054742A">
      <w:pPr>
        <w:rPr>
          <w:rFonts w:ascii="Times New Roman" w:hAnsi="Times New Roman"/>
        </w:rPr>
      </w:pPr>
    </w:p>
    <w:p w14:paraId="29D2E346" w14:textId="72298444" w:rsidR="001C1DE1" w:rsidRPr="00E85758" w:rsidRDefault="001C1DE1" w:rsidP="0054742A">
      <w:pPr>
        <w:rPr>
          <w:rFonts w:ascii="Times New Roman" w:hAnsi="Times New Roman"/>
        </w:rPr>
      </w:pPr>
    </w:p>
    <w:p w14:paraId="3DC41938" w14:textId="45D9D053" w:rsidR="001C1DE1" w:rsidRPr="00E85758" w:rsidRDefault="001C1DE1" w:rsidP="0054742A">
      <w:pPr>
        <w:rPr>
          <w:rFonts w:ascii="Times New Roman" w:hAnsi="Times New Roman"/>
        </w:rPr>
      </w:pPr>
    </w:p>
    <w:p w14:paraId="5019C72F" w14:textId="491B0C20" w:rsidR="001C1DE1" w:rsidRPr="00E85758" w:rsidRDefault="001C1DE1" w:rsidP="0054742A">
      <w:pPr>
        <w:rPr>
          <w:rFonts w:ascii="Times New Roman" w:hAnsi="Times New Roman"/>
        </w:rPr>
      </w:pPr>
    </w:p>
    <w:p w14:paraId="2DACFB2C" w14:textId="40BD1FDF" w:rsidR="001C1DE1" w:rsidRPr="00E85758" w:rsidRDefault="001C1DE1" w:rsidP="0054742A">
      <w:pPr>
        <w:rPr>
          <w:rFonts w:ascii="Times New Roman" w:hAnsi="Times New Roman"/>
        </w:rPr>
      </w:pPr>
    </w:p>
    <w:p w14:paraId="77E23BC8" w14:textId="1D095E0D" w:rsidR="001C1DE1" w:rsidRPr="00E85758" w:rsidRDefault="001C1DE1" w:rsidP="00D4281F">
      <w:pPr>
        <w:ind w:firstLine="0"/>
        <w:rPr>
          <w:rFonts w:ascii="Times New Roman" w:hAnsi="Times New Roman"/>
        </w:rPr>
      </w:pPr>
    </w:p>
    <w:p w14:paraId="196D38E5" w14:textId="0CA9FBFE" w:rsidR="001C1DE1" w:rsidRPr="00E85758" w:rsidRDefault="001C1DE1" w:rsidP="00497ACD">
      <w:pPr>
        <w:ind w:firstLine="0"/>
        <w:rPr>
          <w:rFonts w:ascii="Times New Roman" w:hAnsi="Times New Roman"/>
        </w:rPr>
      </w:pPr>
    </w:p>
    <w:p w14:paraId="2CF00098" w14:textId="729EB3DC" w:rsidR="009C3C72" w:rsidRPr="00E85758" w:rsidRDefault="009C3C72" w:rsidP="0054742A">
      <w:pPr>
        <w:rPr>
          <w:rFonts w:ascii="Times New Roman" w:hAnsi="Times New Roman"/>
        </w:rPr>
      </w:pPr>
    </w:p>
    <w:p w14:paraId="4D67020C" w14:textId="5552FB47" w:rsidR="009C3C72" w:rsidRPr="00E85758" w:rsidRDefault="009C3C72" w:rsidP="0054742A">
      <w:pPr>
        <w:rPr>
          <w:rFonts w:ascii="Times New Roman" w:hAnsi="Times New Roman"/>
        </w:rPr>
      </w:pPr>
    </w:p>
    <w:p w14:paraId="6B7EB087" w14:textId="27F60E58" w:rsidR="009C3C72" w:rsidRPr="00E85758" w:rsidRDefault="009C3C72" w:rsidP="0054742A">
      <w:pPr>
        <w:rPr>
          <w:rFonts w:ascii="Times New Roman" w:hAnsi="Times New Roman"/>
        </w:rPr>
      </w:pPr>
    </w:p>
    <w:p w14:paraId="2590FDCB" w14:textId="33B9D18C" w:rsidR="009C3C72" w:rsidRPr="00E85758" w:rsidRDefault="009C3C72" w:rsidP="0054742A">
      <w:pPr>
        <w:rPr>
          <w:rFonts w:ascii="Times New Roman" w:hAnsi="Times New Roman"/>
        </w:rPr>
      </w:pPr>
    </w:p>
    <w:p w14:paraId="7AA8B781" w14:textId="67114694" w:rsidR="009C3C72" w:rsidRPr="00E85758" w:rsidRDefault="009C3C72" w:rsidP="0054742A">
      <w:pPr>
        <w:rPr>
          <w:rFonts w:ascii="Times New Roman" w:hAnsi="Times New Roman"/>
        </w:rPr>
      </w:pPr>
    </w:p>
    <w:p w14:paraId="1CCD948D" w14:textId="5F323612" w:rsidR="009C3C72" w:rsidRPr="00E85758" w:rsidRDefault="009C3C72" w:rsidP="0054742A">
      <w:pPr>
        <w:rPr>
          <w:rFonts w:ascii="Times New Roman" w:hAnsi="Times New Roman"/>
        </w:rPr>
      </w:pPr>
    </w:p>
    <w:p w14:paraId="2451414F" w14:textId="74E8A787" w:rsidR="009C3C72" w:rsidRPr="00E85758" w:rsidRDefault="009C3C72" w:rsidP="0054742A">
      <w:pPr>
        <w:rPr>
          <w:rFonts w:ascii="Times New Roman" w:hAnsi="Times New Roman"/>
        </w:rPr>
      </w:pPr>
    </w:p>
    <w:p w14:paraId="1C6FE4F9" w14:textId="01820E41" w:rsidR="009C3C72" w:rsidRPr="00E85758" w:rsidRDefault="009C3C72" w:rsidP="0054742A">
      <w:pPr>
        <w:rPr>
          <w:rFonts w:ascii="Times New Roman" w:hAnsi="Times New Roman"/>
        </w:rPr>
      </w:pPr>
    </w:p>
    <w:p w14:paraId="75697D6C" w14:textId="13DED345" w:rsidR="009C3C72" w:rsidRPr="00E85758" w:rsidRDefault="009C3C72" w:rsidP="0054742A">
      <w:pPr>
        <w:rPr>
          <w:rFonts w:ascii="Times New Roman" w:hAnsi="Times New Roman"/>
        </w:rPr>
      </w:pPr>
    </w:p>
    <w:p w14:paraId="665BB7C2" w14:textId="1F31F237" w:rsidR="009C3C72" w:rsidRPr="00E85758" w:rsidRDefault="009C3C72" w:rsidP="0054742A">
      <w:pPr>
        <w:rPr>
          <w:rFonts w:ascii="Times New Roman" w:hAnsi="Times New Roman"/>
        </w:rPr>
      </w:pPr>
    </w:p>
    <w:p w14:paraId="5A25E0ED" w14:textId="7E245E5E" w:rsidR="009C3C72" w:rsidRPr="00E85758" w:rsidRDefault="009C3C72" w:rsidP="0054742A">
      <w:pPr>
        <w:rPr>
          <w:rFonts w:ascii="Times New Roman" w:hAnsi="Times New Roman"/>
        </w:rPr>
      </w:pPr>
    </w:p>
    <w:p w14:paraId="5445383B" w14:textId="2A1D7D2A" w:rsidR="009C3C72" w:rsidRPr="00E85758" w:rsidRDefault="009C3C72" w:rsidP="0054742A">
      <w:pPr>
        <w:rPr>
          <w:rFonts w:ascii="Times New Roman" w:hAnsi="Times New Roman"/>
        </w:rPr>
      </w:pPr>
    </w:p>
    <w:p w14:paraId="48577B11" w14:textId="3391DD61" w:rsidR="009C3C72" w:rsidRPr="00E85758" w:rsidRDefault="009C3C72" w:rsidP="0054742A">
      <w:pPr>
        <w:rPr>
          <w:rFonts w:ascii="Times New Roman" w:hAnsi="Times New Roman"/>
        </w:rPr>
      </w:pPr>
    </w:p>
    <w:p w14:paraId="7DE6930C" w14:textId="2D40565F" w:rsidR="009C3C72" w:rsidRPr="00E85758" w:rsidRDefault="009C3C72" w:rsidP="0054742A">
      <w:pPr>
        <w:rPr>
          <w:rFonts w:ascii="Times New Roman" w:hAnsi="Times New Roman"/>
        </w:rPr>
      </w:pPr>
    </w:p>
    <w:p w14:paraId="183E4C90" w14:textId="2DDB76A0" w:rsidR="009C3C72" w:rsidRPr="00E85758" w:rsidRDefault="009C3C72" w:rsidP="0054742A">
      <w:pPr>
        <w:rPr>
          <w:rFonts w:ascii="Times New Roman" w:hAnsi="Times New Roman"/>
        </w:rPr>
      </w:pPr>
    </w:p>
    <w:p w14:paraId="57629FD5" w14:textId="5BF40312" w:rsidR="009C3C72" w:rsidRPr="00E85758" w:rsidRDefault="009C3C72" w:rsidP="0054742A">
      <w:pPr>
        <w:rPr>
          <w:rFonts w:ascii="Times New Roman" w:hAnsi="Times New Roman"/>
        </w:rPr>
      </w:pPr>
    </w:p>
    <w:p w14:paraId="3B26A5ED" w14:textId="214DA30A" w:rsidR="009C3C72" w:rsidRPr="00E85758" w:rsidRDefault="009C3C72" w:rsidP="0054742A">
      <w:pPr>
        <w:rPr>
          <w:rFonts w:ascii="Times New Roman" w:hAnsi="Times New Roman"/>
        </w:rPr>
      </w:pPr>
    </w:p>
    <w:p w14:paraId="3A747EA4" w14:textId="0EDD1AF7" w:rsidR="009C3C72" w:rsidRPr="00E85758" w:rsidRDefault="009C3C72" w:rsidP="0054742A">
      <w:pPr>
        <w:rPr>
          <w:rFonts w:ascii="Times New Roman" w:hAnsi="Times New Roman"/>
        </w:rPr>
      </w:pPr>
    </w:p>
    <w:p w14:paraId="53601BB8" w14:textId="4C6F4237" w:rsidR="009C3C72" w:rsidRPr="00E85758" w:rsidRDefault="009C3C72" w:rsidP="0054742A">
      <w:pPr>
        <w:rPr>
          <w:rFonts w:ascii="Times New Roman" w:hAnsi="Times New Roman"/>
        </w:rPr>
      </w:pPr>
    </w:p>
    <w:p w14:paraId="4EF2FA72" w14:textId="17415534" w:rsidR="009C3C72" w:rsidRPr="00E85758" w:rsidRDefault="009C3C72" w:rsidP="0054742A">
      <w:pPr>
        <w:rPr>
          <w:rFonts w:ascii="Times New Roman" w:hAnsi="Times New Roman"/>
        </w:rPr>
      </w:pPr>
    </w:p>
    <w:p w14:paraId="6826B110" w14:textId="278EF1B0" w:rsidR="009C3C72" w:rsidRPr="00E85758" w:rsidRDefault="009C3C72" w:rsidP="0054742A">
      <w:pPr>
        <w:rPr>
          <w:rFonts w:ascii="Times New Roman" w:hAnsi="Times New Roman"/>
        </w:rPr>
      </w:pPr>
    </w:p>
    <w:p w14:paraId="31DAAA9B" w14:textId="301E4374" w:rsidR="000D0F8E" w:rsidRPr="00E85758" w:rsidRDefault="000D0F8E" w:rsidP="0054742A">
      <w:pPr>
        <w:rPr>
          <w:rFonts w:ascii="Times New Roman" w:hAnsi="Times New Roman"/>
        </w:rPr>
      </w:pPr>
    </w:p>
    <w:p w14:paraId="140E72FD" w14:textId="6212481E" w:rsidR="000D0F8E" w:rsidRPr="00E85758" w:rsidRDefault="000D0F8E" w:rsidP="0054742A">
      <w:pPr>
        <w:rPr>
          <w:rFonts w:ascii="Times New Roman" w:hAnsi="Times New Roman"/>
        </w:rPr>
      </w:pPr>
    </w:p>
    <w:p w14:paraId="7265A214" w14:textId="45B88CBC" w:rsidR="000D0F8E" w:rsidRPr="00E85758" w:rsidRDefault="000D0F8E" w:rsidP="0054742A">
      <w:pPr>
        <w:rPr>
          <w:rFonts w:ascii="Times New Roman" w:hAnsi="Times New Roman"/>
        </w:rPr>
      </w:pPr>
    </w:p>
    <w:p w14:paraId="53FBEEDF" w14:textId="5B12AD78" w:rsidR="000D0F8E" w:rsidRPr="00E85758" w:rsidRDefault="000D0F8E" w:rsidP="0054742A">
      <w:pPr>
        <w:rPr>
          <w:rFonts w:ascii="Times New Roman" w:hAnsi="Times New Roman"/>
        </w:rPr>
      </w:pPr>
    </w:p>
    <w:p w14:paraId="7695BFF7" w14:textId="6AEE7030" w:rsidR="000D0F8E" w:rsidRPr="00E85758" w:rsidRDefault="000D0F8E" w:rsidP="0054742A">
      <w:pPr>
        <w:rPr>
          <w:rFonts w:ascii="Times New Roman" w:hAnsi="Times New Roman"/>
        </w:rPr>
      </w:pPr>
    </w:p>
    <w:bookmarkEnd w:id="1"/>
    <w:bookmarkEnd w:id="2"/>
    <w:bookmarkEnd w:id="3"/>
    <w:bookmarkEnd w:id="4"/>
    <w:p w14:paraId="3B27845E" w14:textId="706933C1" w:rsidR="00605204" w:rsidRDefault="00605204" w:rsidP="00605204">
      <w:pPr>
        <w:rPr>
          <w:rFonts w:ascii="Times New Roman" w:hAnsi="Times New Roman"/>
        </w:rPr>
      </w:pPr>
    </w:p>
    <w:p w14:paraId="0EF378A4" w14:textId="77777777" w:rsidR="00300D13" w:rsidRDefault="00300D13" w:rsidP="00605204">
      <w:pPr>
        <w:rPr>
          <w:rFonts w:ascii="Times New Roman" w:hAnsi="Times New Roman"/>
        </w:rPr>
      </w:pPr>
    </w:p>
    <w:p w14:paraId="5B9D36D5" w14:textId="59B052A1" w:rsidR="00605204" w:rsidRDefault="00605204" w:rsidP="00605204">
      <w:pPr>
        <w:rPr>
          <w:rFonts w:ascii="Times New Roman" w:hAnsi="Times New Roman"/>
        </w:rPr>
      </w:pPr>
    </w:p>
    <w:p w14:paraId="5C5ECA8C" w14:textId="3B8D3174" w:rsidR="000E2054" w:rsidRDefault="000E2054" w:rsidP="00605204">
      <w:pPr>
        <w:rPr>
          <w:rFonts w:ascii="Times New Roman" w:hAnsi="Times New Roman"/>
        </w:rPr>
      </w:pPr>
    </w:p>
    <w:p w14:paraId="32AF0BC1" w14:textId="77777777" w:rsidR="000E2054" w:rsidRDefault="000E2054" w:rsidP="00605204">
      <w:pPr>
        <w:rPr>
          <w:rFonts w:ascii="Times New Roman" w:hAnsi="Times New Roman"/>
        </w:rPr>
      </w:pPr>
    </w:p>
    <w:p w14:paraId="79F7E0A9" w14:textId="7D68842A" w:rsidR="00605204" w:rsidRPr="00605204" w:rsidRDefault="00605204" w:rsidP="00605204">
      <w:pPr>
        <w:pStyle w:val="Heading1"/>
        <w:rPr>
          <w:rFonts w:ascii="Times New Roman" w:hAnsi="Times New Roman"/>
          <w:sz w:val="32"/>
          <w:szCs w:val="32"/>
        </w:rPr>
      </w:pPr>
      <w:bookmarkStart w:id="5" w:name="_Toc60519624"/>
      <w:r w:rsidRPr="00605204">
        <w:rPr>
          <w:rFonts w:ascii="Times New Roman" w:hAnsi="Times New Roman"/>
          <w:sz w:val="32"/>
          <w:szCs w:val="32"/>
        </w:rPr>
        <w:lastRenderedPageBreak/>
        <w:t>1. Activity</w:t>
      </w:r>
      <w:bookmarkEnd w:id="5"/>
    </w:p>
    <w:p w14:paraId="4251CD9B" w14:textId="052BBCD5" w:rsidR="00733A45" w:rsidRPr="0046613F" w:rsidRDefault="0046613F" w:rsidP="0046613F">
      <w:pPr>
        <w:pStyle w:val="Heading2"/>
        <w:rPr>
          <w:rFonts w:ascii="Times New Roman" w:hAnsi="Times New Roman"/>
          <w:b/>
          <w:sz w:val="32"/>
          <w:szCs w:val="32"/>
        </w:rPr>
      </w:pPr>
      <w:bookmarkStart w:id="6" w:name="_Toc60519625"/>
      <w:r>
        <w:rPr>
          <w:rFonts w:ascii="Times New Roman" w:hAnsi="Times New Roman"/>
          <w:b/>
          <w:sz w:val="28"/>
          <w:szCs w:val="28"/>
        </w:rPr>
        <w:t xml:space="preserve">1.1 </w:t>
      </w:r>
      <w:r w:rsidR="00B6776E" w:rsidRPr="0046613F">
        <w:rPr>
          <w:rFonts w:ascii="Times New Roman" w:hAnsi="Times New Roman"/>
          <w:b/>
          <w:sz w:val="28"/>
          <w:szCs w:val="28"/>
        </w:rPr>
        <w:t xml:space="preserve">Linker </w:t>
      </w:r>
      <w:r w:rsidR="00144DEA" w:rsidRPr="0046613F">
        <w:rPr>
          <w:rFonts w:ascii="Times New Roman" w:hAnsi="Times New Roman"/>
          <w:b/>
          <w:sz w:val="28"/>
          <w:szCs w:val="28"/>
        </w:rPr>
        <w:t>Script</w:t>
      </w:r>
      <w:bookmarkEnd w:id="6"/>
    </w:p>
    <w:p w14:paraId="61D65520" w14:textId="2E748E43" w:rsidR="006B7ECE" w:rsidRPr="00E85758" w:rsidRDefault="006B7ECE" w:rsidP="0046613F">
      <w:pPr>
        <w:rPr>
          <w:rFonts w:ascii="Times New Roman" w:hAnsi="Times New Roman"/>
        </w:rPr>
      </w:pPr>
    </w:p>
    <w:p w14:paraId="48826EA4" w14:textId="24078149" w:rsidR="006B7ECE" w:rsidRPr="00E85758" w:rsidRDefault="005B6314" w:rsidP="006B7ECE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4EF78A96" wp14:editId="5D6D5F25">
            <wp:extent cx="5762625" cy="650494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inker_Script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" t="297"/>
                    <a:stretch/>
                  </pic:blipFill>
                  <pic:spPr bwMode="auto">
                    <a:xfrm>
                      <a:off x="0" y="0"/>
                      <a:ext cx="5784910" cy="6530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A4CAE" w14:textId="3D4A28FB" w:rsidR="009707CD" w:rsidRDefault="009707CD" w:rsidP="009707CD">
      <w:pPr>
        <w:rPr>
          <w:rFonts w:ascii="Times New Roman" w:hAnsi="Times New Roman"/>
        </w:rPr>
      </w:pPr>
    </w:p>
    <w:p w14:paraId="2E8FD8D4" w14:textId="573F61D8" w:rsidR="0046613F" w:rsidRPr="00E85758" w:rsidRDefault="0046613F" w:rsidP="009707CD">
      <w:pPr>
        <w:rPr>
          <w:rFonts w:ascii="Times New Roman" w:hAnsi="Times New Roman"/>
        </w:rPr>
      </w:pPr>
    </w:p>
    <w:p w14:paraId="62368292" w14:textId="0AC8D3E6" w:rsidR="009707CD" w:rsidRPr="0046613F" w:rsidRDefault="00E225FD" w:rsidP="00444607">
      <w:pPr>
        <w:pStyle w:val="Heading2"/>
        <w:rPr>
          <w:rFonts w:ascii="Times New Roman" w:hAnsi="Times New Roman"/>
          <w:b/>
          <w:sz w:val="28"/>
          <w:szCs w:val="28"/>
        </w:rPr>
      </w:pPr>
      <w:bookmarkStart w:id="7" w:name="_Toc60519626"/>
      <w:r w:rsidRPr="0046613F">
        <w:rPr>
          <w:rFonts w:ascii="Times New Roman" w:hAnsi="Times New Roman"/>
          <w:b/>
          <w:sz w:val="28"/>
          <w:szCs w:val="28"/>
        </w:rPr>
        <w:lastRenderedPageBreak/>
        <w:t xml:space="preserve">1.2 </w:t>
      </w:r>
      <w:r w:rsidR="009707CD" w:rsidRPr="0046613F">
        <w:rPr>
          <w:rFonts w:ascii="Times New Roman" w:hAnsi="Times New Roman"/>
          <w:b/>
          <w:sz w:val="28"/>
          <w:szCs w:val="28"/>
        </w:rPr>
        <w:t>Make file</w:t>
      </w:r>
      <w:bookmarkEnd w:id="7"/>
    </w:p>
    <w:p w14:paraId="572CB36E" w14:textId="338EBCE6" w:rsidR="000F31E1" w:rsidRPr="00B12A00" w:rsidRDefault="00E225FD" w:rsidP="00E225FD">
      <w:pPr>
        <w:ind w:firstLine="0"/>
        <w:rPr>
          <w:rFonts w:ascii="Times New Roman" w:hAnsi="Times New Roman"/>
          <w:b/>
          <w:sz w:val="24"/>
          <w:szCs w:val="24"/>
        </w:rPr>
      </w:pPr>
      <w:r w:rsidRPr="00B12A00">
        <w:rPr>
          <w:rFonts w:ascii="Times New Roman" w:hAnsi="Times New Roman"/>
          <w:b/>
          <w:sz w:val="24"/>
          <w:szCs w:val="24"/>
        </w:rPr>
        <w:t>Main code:</w:t>
      </w:r>
    </w:p>
    <w:p w14:paraId="7BC41CCD" w14:textId="77777777" w:rsidR="00B12A00" w:rsidRPr="00B12A00" w:rsidRDefault="00B12A00" w:rsidP="00B12A00">
      <w:pPr>
        <w:ind w:firstLine="0"/>
        <w:rPr>
          <w:rFonts w:ascii="Times New Roman" w:hAnsi="Times New Roman"/>
          <w:sz w:val="24"/>
          <w:szCs w:val="24"/>
        </w:rPr>
      </w:pPr>
      <w:r w:rsidRPr="00B12A00">
        <w:rPr>
          <w:rFonts w:ascii="Times New Roman" w:hAnsi="Times New Roman"/>
          <w:sz w:val="24"/>
          <w:szCs w:val="24"/>
        </w:rPr>
        <w:t>#include &lt;</w:t>
      </w:r>
      <w:proofErr w:type="spellStart"/>
      <w:r w:rsidRPr="00B12A00">
        <w:rPr>
          <w:rFonts w:ascii="Times New Roman" w:hAnsi="Times New Roman"/>
          <w:sz w:val="24"/>
          <w:szCs w:val="24"/>
        </w:rPr>
        <w:t>stdio.h</w:t>
      </w:r>
      <w:proofErr w:type="spellEnd"/>
      <w:r w:rsidRPr="00B12A00">
        <w:rPr>
          <w:rFonts w:ascii="Times New Roman" w:hAnsi="Times New Roman"/>
          <w:sz w:val="24"/>
          <w:szCs w:val="24"/>
        </w:rPr>
        <w:t>&gt;</w:t>
      </w:r>
    </w:p>
    <w:p w14:paraId="2D91D04C" w14:textId="77777777" w:rsidR="00B12A00" w:rsidRPr="00B12A00" w:rsidRDefault="00B12A00" w:rsidP="00B12A00">
      <w:pPr>
        <w:ind w:firstLine="0"/>
        <w:rPr>
          <w:rFonts w:ascii="Times New Roman" w:hAnsi="Times New Roman"/>
          <w:sz w:val="24"/>
          <w:szCs w:val="24"/>
        </w:rPr>
      </w:pPr>
      <w:r w:rsidRPr="00B12A00">
        <w:rPr>
          <w:rFonts w:ascii="Times New Roman" w:hAnsi="Times New Roman"/>
          <w:sz w:val="24"/>
          <w:szCs w:val="24"/>
        </w:rPr>
        <w:t xml:space="preserve">int </w:t>
      </w:r>
      <w:proofErr w:type="gramStart"/>
      <w:r w:rsidRPr="00B12A00">
        <w:rPr>
          <w:rFonts w:ascii="Times New Roman" w:hAnsi="Times New Roman"/>
          <w:sz w:val="24"/>
          <w:szCs w:val="24"/>
        </w:rPr>
        <w:t>main(</w:t>
      </w:r>
      <w:proofErr w:type="gramEnd"/>
      <w:r w:rsidRPr="00B12A00">
        <w:rPr>
          <w:rFonts w:ascii="Times New Roman" w:hAnsi="Times New Roman"/>
          <w:sz w:val="24"/>
          <w:szCs w:val="24"/>
        </w:rPr>
        <w:t>) {</w:t>
      </w:r>
    </w:p>
    <w:p w14:paraId="4DF0B5C5" w14:textId="77777777" w:rsidR="00B12A00" w:rsidRPr="00B12A00" w:rsidRDefault="00B12A00" w:rsidP="00B12A00">
      <w:pPr>
        <w:ind w:firstLine="0"/>
        <w:rPr>
          <w:rFonts w:ascii="Times New Roman" w:hAnsi="Times New Roman"/>
          <w:sz w:val="24"/>
          <w:szCs w:val="24"/>
        </w:rPr>
      </w:pPr>
      <w:r w:rsidRPr="00B12A00">
        <w:rPr>
          <w:rFonts w:ascii="Times New Roman" w:hAnsi="Times New Roman"/>
          <w:sz w:val="24"/>
          <w:szCs w:val="24"/>
        </w:rPr>
        <w:t xml:space="preserve">    int </w:t>
      </w:r>
      <w:proofErr w:type="spellStart"/>
      <w:r w:rsidRPr="00B12A00">
        <w:rPr>
          <w:rFonts w:ascii="Times New Roman" w:hAnsi="Times New Roman"/>
          <w:sz w:val="24"/>
          <w:szCs w:val="24"/>
        </w:rPr>
        <w:t>i</w:t>
      </w:r>
      <w:proofErr w:type="spellEnd"/>
      <w:r w:rsidRPr="00B12A00">
        <w:rPr>
          <w:rFonts w:ascii="Times New Roman" w:hAnsi="Times New Roman"/>
          <w:sz w:val="24"/>
          <w:szCs w:val="24"/>
        </w:rPr>
        <w:t xml:space="preserve">, n, t1 = 0, t2 = 1, </w:t>
      </w:r>
      <w:proofErr w:type="spellStart"/>
      <w:r w:rsidRPr="00B12A00">
        <w:rPr>
          <w:rFonts w:ascii="Times New Roman" w:hAnsi="Times New Roman"/>
          <w:sz w:val="24"/>
          <w:szCs w:val="24"/>
        </w:rPr>
        <w:t>nextTerm</w:t>
      </w:r>
      <w:proofErr w:type="spellEnd"/>
      <w:r w:rsidRPr="00B12A00">
        <w:rPr>
          <w:rFonts w:ascii="Times New Roman" w:hAnsi="Times New Roman"/>
          <w:sz w:val="24"/>
          <w:szCs w:val="24"/>
        </w:rPr>
        <w:t>;</w:t>
      </w:r>
    </w:p>
    <w:p w14:paraId="267A2F51" w14:textId="77777777" w:rsidR="00B12A00" w:rsidRPr="00B12A00" w:rsidRDefault="00B12A00" w:rsidP="00B12A00">
      <w:pPr>
        <w:ind w:firstLine="0"/>
        <w:rPr>
          <w:rFonts w:ascii="Times New Roman" w:hAnsi="Times New Roman"/>
          <w:sz w:val="24"/>
          <w:szCs w:val="24"/>
        </w:rPr>
      </w:pPr>
      <w:r w:rsidRPr="00B12A00">
        <w:rPr>
          <w:rFonts w:ascii="Times New Roman" w:hAnsi="Times New Roman"/>
          <w:sz w:val="24"/>
          <w:szCs w:val="24"/>
        </w:rPr>
        <w:t xml:space="preserve">    </w:t>
      </w:r>
      <w:proofErr w:type="spellStart"/>
      <w:proofErr w:type="gramStart"/>
      <w:r w:rsidRPr="00B12A00">
        <w:rPr>
          <w:rFonts w:ascii="Times New Roman" w:hAnsi="Times New Roman"/>
          <w:sz w:val="24"/>
          <w:szCs w:val="24"/>
        </w:rPr>
        <w:t>printf</w:t>
      </w:r>
      <w:proofErr w:type="spellEnd"/>
      <w:r w:rsidRPr="00B12A00">
        <w:rPr>
          <w:rFonts w:ascii="Times New Roman" w:hAnsi="Times New Roman"/>
          <w:sz w:val="24"/>
          <w:szCs w:val="24"/>
        </w:rPr>
        <w:t>(</w:t>
      </w:r>
      <w:proofErr w:type="gramEnd"/>
      <w:r w:rsidRPr="00B12A00">
        <w:rPr>
          <w:rFonts w:ascii="Times New Roman" w:hAnsi="Times New Roman"/>
          <w:sz w:val="24"/>
          <w:szCs w:val="24"/>
        </w:rPr>
        <w:t>"Enter the number of terms: ");</w:t>
      </w:r>
    </w:p>
    <w:p w14:paraId="38760DB8" w14:textId="77777777" w:rsidR="00B12A00" w:rsidRPr="00B12A00" w:rsidRDefault="00B12A00" w:rsidP="00B12A00">
      <w:pPr>
        <w:ind w:firstLine="0"/>
        <w:rPr>
          <w:rFonts w:ascii="Times New Roman" w:hAnsi="Times New Roman"/>
          <w:sz w:val="24"/>
          <w:szCs w:val="24"/>
        </w:rPr>
      </w:pPr>
      <w:r w:rsidRPr="00B12A00">
        <w:rPr>
          <w:rFonts w:ascii="Times New Roman" w:hAnsi="Times New Roman"/>
          <w:sz w:val="24"/>
          <w:szCs w:val="24"/>
        </w:rPr>
        <w:t xml:space="preserve">    </w:t>
      </w:r>
      <w:proofErr w:type="spellStart"/>
      <w:proofErr w:type="gramStart"/>
      <w:r w:rsidRPr="00B12A00">
        <w:rPr>
          <w:rFonts w:ascii="Times New Roman" w:hAnsi="Times New Roman"/>
          <w:sz w:val="24"/>
          <w:szCs w:val="24"/>
        </w:rPr>
        <w:t>scanf</w:t>
      </w:r>
      <w:proofErr w:type="spellEnd"/>
      <w:r w:rsidRPr="00B12A00">
        <w:rPr>
          <w:rFonts w:ascii="Times New Roman" w:hAnsi="Times New Roman"/>
          <w:sz w:val="24"/>
          <w:szCs w:val="24"/>
        </w:rPr>
        <w:t>(</w:t>
      </w:r>
      <w:proofErr w:type="gramEnd"/>
      <w:r w:rsidRPr="00B12A00">
        <w:rPr>
          <w:rFonts w:ascii="Times New Roman" w:hAnsi="Times New Roman"/>
          <w:sz w:val="24"/>
          <w:szCs w:val="24"/>
        </w:rPr>
        <w:t>"%d", &amp;n);</w:t>
      </w:r>
    </w:p>
    <w:p w14:paraId="23F916C6" w14:textId="77777777" w:rsidR="00B12A00" w:rsidRPr="00B12A00" w:rsidRDefault="00B12A00" w:rsidP="00B12A00">
      <w:pPr>
        <w:ind w:firstLine="0"/>
        <w:rPr>
          <w:rFonts w:ascii="Times New Roman" w:hAnsi="Times New Roman"/>
          <w:sz w:val="24"/>
          <w:szCs w:val="24"/>
        </w:rPr>
      </w:pPr>
      <w:r w:rsidRPr="00B12A00">
        <w:rPr>
          <w:rFonts w:ascii="Times New Roman" w:hAnsi="Times New Roman"/>
          <w:sz w:val="24"/>
          <w:szCs w:val="24"/>
        </w:rPr>
        <w:t xml:space="preserve">    </w:t>
      </w:r>
      <w:proofErr w:type="spellStart"/>
      <w:proofErr w:type="gramStart"/>
      <w:r w:rsidRPr="00B12A00">
        <w:rPr>
          <w:rFonts w:ascii="Times New Roman" w:hAnsi="Times New Roman"/>
          <w:sz w:val="24"/>
          <w:szCs w:val="24"/>
        </w:rPr>
        <w:t>printf</w:t>
      </w:r>
      <w:proofErr w:type="spellEnd"/>
      <w:r w:rsidRPr="00B12A00">
        <w:rPr>
          <w:rFonts w:ascii="Times New Roman" w:hAnsi="Times New Roman"/>
          <w:sz w:val="24"/>
          <w:szCs w:val="24"/>
        </w:rPr>
        <w:t>(</w:t>
      </w:r>
      <w:proofErr w:type="gramEnd"/>
      <w:r w:rsidRPr="00B12A00">
        <w:rPr>
          <w:rFonts w:ascii="Times New Roman" w:hAnsi="Times New Roman"/>
          <w:sz w:val="24"/>
          <w:szCs w:val="24"/>
        </w:rPr>
        <w:t>"Fibonacci Series: ");</w:t>
      </w:r>
    </w:p>
    <w:p w14:paraId="25EB75FC" w14:textId="77777777" w:rsidR="00B12A00" w:rsidRPr="00B12A00" w:rsidRDefault="00B12A00" w:rsidP="00B12A00">
      <w:pPr>
        <w:ind w:firstLine="0"/>
        <w:rPr>
          <w:rFonts w:ascii="Times New Roman" w:hAnsi="Times New Roman"/>
          <w:sz w:val="24"/>
          <w:szCs w:val="24"/>
        </w:rPr>
      </w:pPr>
    </w:p>
    <w:p w14:paraId="551A0609" w14:textId="77777777" w:rsidR="00B12A00" w:rsidRPr="00B12A00" w:rsidRDefault="00B12A00" w:rsidP="00B12A00">
      <w:pPr>
        <w:ind w:firstLine="0"/>
        <w:rPr>
          <w:rFonts w:ascii="Times New Roman" w:hAnsi="Times New Roman"/>
          <w:sz w:val="24"/>
          <w:szCs w:val="24"/>
        </w:rPr>
      </w:pPr>
      <w:r w:rsidRPr="00B12A00">
        <w:rPr>
          <w:rFonts w:ascii="Times New Roman" w:hAnsi="Times New Roman"/>
          <w:sz w:val="24"/>
          <w:szCs w:val="24"/>
        </w:rPr>
        <w:t xml:space="preserve">    for (</w:t>
      </w:r>
      <w:proofErr w:type="spellStart"/>
      <w:r w:rsidRPr="00B12A00">
        <w:rPr>
          <w:rFonts w:ascii="Times New Roman" w:hAnsi="Times New Roman"/>
          <w:sz w:val="24"/>
          <w:szCs w:val="24"/>
        </w:rPr>
        <w:t>i</w:t>
      </w:r>
      <w:proofErr w:type="spellEnd"/>
      <w:r w:rsidRPr="00B12A00">
        <w:rPr>
          <w:rFonts w:ascii="Times New Roman" w:hAnsi="Times New Roman"/>
          <w:sz w:val="24"/>
          <w:szCs w:val="24"/>
        </w:rPr>
        <w:t xml:space="preserve"> = 1; </w:t>
      </w:r>
      <w:proofErr w:type="spellStart"/>
      <w:r w:rsidRPr="00B12A00">
        <w:rPr>
          <w:rFonts w:ascii="Times New Roman" w:hAnsi="Times New Roman"/>
          <w:sz w:val="24"/>
          <w:szCs w:val="24"/>
        </w:rPr>
        <w:t>i</w:t>
      </w:r>
      <w:proofErr w:type="spellEnd"/>
      <w:r w:rsidRPr="00B12A00">
        <w:rPr>
          <w:rFonts w:ascii="Times New Roman" w:hAnsi="Times New Roman"/>
          <w:sz w:val="24"/>
          <w:szCs w:val="24"/>
        </w:rPr>
        <w:t xml:space="preserve"> &lt;= n; ++</w:t>
      </w:r>
      <w:proofErr w:type="spellStart"/>
      <w:r w:rsidRPr="00B12A00">
        <w:rPr>
          <w:rFonts w:ascii="Times New Roman" w:hAnsi="Times New Roman"/>
          <w:sz w:val="24"/>
          <w:szCs w:val="24"/>
        </w:rPr>
        <w:t>i</w:t>
      </w:r>
      <w:proofErr w:type="spellEnd"/>
      <w:r w:rsidRPr="00B12A00">
        <w:rPr>
          <w:rFonts w:ascii="Times New Roman" w:hAnsi="Times New Roman"/>
          <w:sz w:val="24"/>
          <w:szCs w:val="24"/>
        </w:rPr>
        <w:t>) {</w:t>
      </w:r>
    </w:p>
    <w:p w14:paraId="626657AA" w14:textId="77777777" w:rsidR="00B12A00" w:rsidRPr="00B12A00" w:rsidRDefault="00B12A00" w:rsidP="00B12A00">
      <w:pPr>
        <w:ind w:firstLine="0"/>
        <w:rPr>
          <w:rFonts w:ascii="Times New Roman" w:hAnsi="Times New Roman"/>
          <w:sz w:val="24"/>
          <w:szCs w:val="24"/>
        </w:rPr>
      </w:pPr>
      <w:r w:rsidRPr="00B12A00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 w:rsidRPr="00B12A00">
        <w:rPr>
          <w:rFonts w:ascii="Times New Roman" w:hAnsi="Times New Roman"/>
          <w:sz w:val="24"/>
          <w:szCs w:val="24"/>
        </w:rPr>
        <w:t>printf</w:t>
      </w:r>
      <w:proofErr w:type="spellEnd"/>
      <w:r w:rsidRPr="00B12A00">
        <w:rPr>
          <w:rFonts w:ascii="Times New Roman" w:hAnsi="Times New Roman"/>
          <w:sz w:val="24"/>
          <w:szCs w:val="24"/>
        </w:rPr>
        <w:t>(</w:t>
      </w:r>
      <w:proofErr w:type="gramEnd"/>
      <w:r w:rsidRPr="00B12A00">
        <w:rPr>
          <w:rFonts w:ascii="Times New Roman" w:hAnsi="Times New Roman"/>
          <w:sz w:val="24"/>
          <w:szCs w:val="24"/>
        </w:rPr>
        <w:t>"%d, ", t1);</w:t>
      </w:r>
    </w:p>
    <w:p w14:paraId="0B3E1124" w14:textId="77777777" w:rsidR="00B12A00" w:rsidRPr="00B12A00" w:rsidRDefault="00B12A00" w:rsidP="00B12A00">
      <w:pPr>
        <w:ind w:firstLine="0"/>
        <w:rPr>
          <w:rFonts w:ascii="Times New Roman" w:hAnsi="Times New Roman"/>
          <w:sz w:val="24"/>
          <w:szCs w:val="24"/>
        </w:rPr>
      </w:pPr>
      <w:r w:rsidRPr="00B12A00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B12A00">
        <w:rPr>
          <w:rFonts w:ascii="Times New Roman" w:hAnsi="Times New Roman"/>
          <w:sz w:val="24"/>
          <w:szCs w:val="24"/>
        </w:rPr>
        <w:t>nextTerm</w:t>
      </w:r>
      <w:proofErr w:type="spellEnd"/>
      <w:r w:rsidRPr="00B12A00">
        <w:rPr>
          <w:rFonts w:ascii="Times New Roman" w:hAnsi="Times New Roman"/>
          <w:sz w:val="24"/>
          <w:szCs w:val="24"/>
        </w:rPr>
        <w:t xml:space="preserve"> = t1 + t2;</w:t>
      </w:r>
    </w:p>
    <w:p w14:paraId="672459A2" w14:textId="77777777" w:rsidR="00B12A00" w:rsidRPr="00B12A00" w:rsidRDefault="00B12A00" w:rsidP="00B12A00">
      <w:pPr>
        <w:ind w:firstLine="0"/>
        <w:rPr>
          <w:rFonts w:ascii="Times New Roman" w:hAnsi="Times New Roman"/>
          <w:sz w:val="24"/>
          <w:szCs w:val="24"/>
        </w:rPr>
      </w:pPr>
      <w:r w:rsidRPr="00B12A00">
        <w:rPr>
          <w:rFonts w:ascii="Times New Roman" w:hAnsi="Times New Roman"/>
          <w:sz w:val="24"/>
          <w:szCs w:val="24"/>
        </w:rPr>
        <w:t xml:space="preserve">        t1 = t2;</w:t>
      </w:r>
    </w:p>
    <w:p w14:paraId="788F8798" w14:textId="77777777" w:rsidR="00B12A00" w:rsidRPr="00B12A00" w:rsidRDefault="00B12A00" w:rsidP="00B12A00">
      <w:pPr>
        <w:ind w:firstLine="0"/>
        <w:rPr>
          <w:rFonts w:ascii="Times New Roman" w:hAnsi="Times New Roman"/>
          <w:sz w:val="24"/>
          <w:szCs w:val="24"/>
        </w:rPr>
      </w:pPr>
      <w:r w:rsidRPr="00B12A00">
        <w:rPr>
          <w:rFonts w:ascii="Times New Roman" w:hAnsi="Times New Roman"/>
          <w:sz w:val="24"/>
          <w:szCs w:val="24"/>
        </w:rPr>
        <w:t xml:space="preserve">        t2 = </w:t>
      </w:r>
      <w:proofErr w:type="spellStart"/>
      <w:r w:rsidRPr="00B12A00">
        <w:rPr>
          <w:rFonts w:ascii="Times New Roman" w:hAnsi="Times New Roman"/>
          <w:sz w:val="24"/>
          <w:szCs w:val="24"/>
        </w:rPr>
        <w:t>nextTerm</w:t>
      </w:r>
      <w:proofErr w:type="spellEnd"/>
      <w:r w:rsidRPr="00B12A00">
        <w:rPr>
          <w:rFonts w:ascii="Times New Roman" w:hAnsi="Times New Roman"/>
          <w:sz w:val="24"/>
          <w:szCs w:val="24"/>
        </w:rPr>
        <w:t>;</w:t>
      </w:r>
    </w:p>
    <w:p w14:paraId="3551DA11" w14:textId="77777777" w:rsidR="00B12A00" w:rsidRPr="00B12A00" w:rsidRDefault="00B12A00" w:rsidP="00B12A00">
      <w:pPr>
        <w:ind w:firstLine="0"/>
        <w:rPr>
          <w:rFonts w:ascii="Times New Roman" w:hAnsi="Times New Roman"/>
          <w:sz w:val="24"/>
          <w:szCs w:val="24"/>
        </w:rPr>
      </w:pPr>
      <w:r w:rsidRPr="00B12A00">
        <w:rPr>
          <w:rFonts w:ascii="Times New Roman" w:hAnsi="Times New Roman"/>
          <w:sz w:val="24"/>
          <w:szCs w:val="24"/>
        </w:rPr>
        <w:t xml:space="preserve">    }</w:t>
      </w:r>
    </w:p>
    <w:p w14:paraId="20277DCB" w14:textId="77777777" w:rsidR="00B12A00" w:rsidRPr="00B12A00" w:rsidRDefault="00B12A00" w:rsidP="00B12A00">
      <w:pPr>
        <w:ind w:firstLine="0"/>
        <w:rPr>
          <w:rFonts w:ascii="Times New Roman" w:hAnsi="Times New Roman"/>
          <w:sz w:val="24"/>
          <w:szCs w:val="24"/>
        </w:rPr>
      </w:pPr>
    </w:p>
    <w:p w14:paraId="26119064" w14:textId="77777777" w:rsidR="00B12A00" w:rsidRPr="00B12A00" w:rsidRDefault="00B12A00" w:rsidP="00B12A00">
      <w:pPr>
        <w:ind w:firstLine="0"/>
        <w:rPr>
          <w:rFonts w:ascii="Times New Roman" w:hAnsi="Times New Roman"/>
          <w:sz w:val="24"/>
          <w:szCs w:val="24"/>
        </w:rPr>
      </w:pPr>
      <w:r w:rsidRPr="00B12A00">
        <w:rPr>
          <w:rFonts w:ascii="Times New Roman" w:hAnsi="Times New Roman"/>
          <w:sz w:val="24"/>
          <w:szCs w:val="24"/>
        </w:rPr>
        <w:t xml:space="preserve">    return 0;</w:t>
      </w:r>
    </w:p>
    <w:p w14:paraId="62BAF1D4" w14:textId="7C73FF8D" w:rsidR="000D0F8E" w:rsidRDefault="00B12A00" w:rsidP="00B12A00">
      <w:pPr>
        <w:ind w:firstLine="0"/>
        <w:rPr>
          <w:noProof/>
          <w:sz w:val="24"/>
          <w:szCs w:val="24"/>
        </w:rPr>
      </w:pPr>
      <w:r w:rsidRPr="00B12A00">
        <w:rPr>
          <w:rFonts w:ascii="Times New Roman" w:hAnsi="Times New Roman"/>
          <w:sz w:val="24"/>
          <w:szCs w:val="24"/>
        </w:rPr>
        <w:t>}</w:t>
      </w:r>
      <w:r w:rsidRPr="00B12A00">
        <w:rPr>
          <w:rFonts w:ascii="Times New Roman" w:hAnsi="Times New Roman"/>
          <w:noProof/>
          <w:sz w:val="24"/>
          <w:szCs w:val="24"/>
        </w:rPr>
        <w:t xml:space="preserve"> </w:t>
      </w:r>
    </w:p>
    <w:p w14:paraId="091FAD47" w14:textId="050C315C" w:rsidR="00B12A00" w:rsidRDefault="00B12A00" w:rsidP="00B12A00">
      <w:pPr>
        <w:ind w:firstLine="0"/>
        <w:rPr>
          <w:noProof/>
          <w:sz w:val="24"/>
          <w:szCs w:val="24"/>
        </w:rPr>
      </w:pPr>
    </w:p>
    <w:p w14:paraId="3FCE5344" w14:textId="20012E93" w:rsidR="00B12A00" w:rsidRDefault="00B12A00" w:rsidP="00B12A00">
      <w:pPr>
        <w:ind w:firstLine="0"/>
        <w:rPr>
          <w:noProof/>
          <w:sz w:val="24"/>
          <w:szCs w:val="24"/>
        </w:rPr>
      </w:pPr>
    </w:p>
    <w:p w14:paraId="6864816F" w14:textId="53EEFCDA" w:rsidR="00B12A00" w:rsidRDefault="00B12A00" w:rsidP="00B12A00">
      <w:pPr>
        <w:ind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26726B1" wp14:editId="74AD6FB0">
            <wp:extent cx="6455410" cy="28670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kefil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54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3142" w14:textId="058EFEBF" w:rsidR="001D6524" w:rsidRPr="0046613F" w:rsidRDefault="001D6524" w:rsidP="000F31E1">
      <w:pPr>
        <w:ind w:firstLine="0"/>
        <w:rPr>
          <w:sz w:val="24"/>
          <w:szCs w:val="24"/>
        </w:rPr>
      </w:pPr>
    </w:p>
    <w:p w14:paraId="7C1C14A2" w14:textId="00EF9709" w:rsidR="009707CD" w:rsidRDefault="00444607" w:rsidP="00444607">
      <w:pPr>
        <w:pStyle w:val="Caption"/>
        <w:rPr>
          <w:rFonts w:ascii="Times New Roman" w:hAnsi="Times New Roman"/>
          <w:sz w:val="24"/>
          <w:szCs w:val="24"/>
        </w:rPr>
      </w:pPr>
      <w:bookmarkStart w:id="8" w:name="_Toc60495667"/>
      <w:r w:rsidRPr="0046613F">
        <w:rPr>
          <w:rFonts w:ascii="Times New Roman" w:hAnsi="Times New Roman"/>
          <w:sz w:val="24"/>
          <w:szCs w:val="24"/>
        </w:rPr>
        <w:t xml:space="preserve">Figure </w:t>
      </w:r>
      <w:r w:rsidRPr="0046613F">
        <w:rPr>
          <w:rFonts w:ascii="Times New Roman" w:hAnsi="Times New Roman"/>
          <w:sz w:val="24"/>
          <w:szCs w:val="24"/>
        </w:rPr>
        <w:fldChar w:fldCharType="begin"/>
      </w:r>
      <w:r w:rsidRPr="0046613F">
        <w:rPr>
          <w:rFonts w:ascii="Times New Roman" w:hAnsi="Times New Roman"/>
          <w:sz w:val="24"/>
          <w:szCs w:val="24"/>
        </w:rPr>
        <w:instrText xml:space="preserve"> SEQ Figure \* ARABIC </w:instrText>
      </w:r>
      <w:r w:rsidRPr="0046613F">
        <w:rPr>
          <w:rFonts w:ascii="Times New Roman" w:hAnsi="Times New Roman"/>
          <w:sz w:val="24"/>
          <w:szCs w:val="24"/>
        </w:rPr>
        <w:fldChar w:fldCharType="separate"/>
      </w:r>
      <w:r w:rsidR="008C6E97" w:rsidRPr="0046613F">
        <w:rPr>
          <w:rFonts w:ascii="Times New Roman" w:hAnsi="Times New Roman"/>
          <w:noProof/>
          <w:sz w:val="24"/>
          <w:szCs w:val="24"/>
        </w:rPr>
        <w:t>1</w:t>
      </w:r>
      <w:r w:rsidRPr="0046613F">
        <w:rPr>
          <w:rFonts w:ascii="Times New Roman" w:hAnsi="Times New Roman"/>
          <w:sz w:val="24"/>
          <w:szCs w:val="24"/>
        </w:rPr>
        <w:fldChar w:fldCharType="end"/>
      </w:r>
      <w:r w:rsidRPr="0046613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6613F">
        <w:rPr>
          <w:rFonts w:ascii="Times New Roman" w:hAnsi="Times New Roman"/>
          <w:sz w:val="24"/>
          <w:szCs w:val="24"/>
        </w:rPr>
        <w:t>Makefile</w:t>
      </w:r>
      <w:bookmarkEnd w:id="8"/>
      <w:proofErr w:type="spellEnd"/>
    </w:p>
    <w:p w14:paraId="0281EAD2" w14:textId="134FC036" w:rsidR="00B12A00" w:rsidRDefault="00B12A00" w:rsidP="00B12A00"/>
    <w:p w14:paraId="758D8A44" w14:textId="516EE59E" w:rsidR="00B12A00" w:rsidRDefault="00B12A00" w:rsidP="00B12A00"/>
    <w:p w14:paraId="266BC55A" w14:textId="77777777" w:rsidR="00B12A00" w:rsidRPr="00B12A00" w:rsidRDefault="00B12A00" w:rsidP="00B12A00"/>
    <w:p w14:paraId="02FBD89A" w14:textId="526E3C7D" w:rsidR="000D0F8E" w:rsidRDefault="000D0F8E" w:rsidP="000D0F8E">
      <w:pPr>
        <w:rPr>
          <w:rFonts w:ascii="Times New Roman" w:hAnsi="Times New Roman"/>
        </w:rPr>
      </w:pPr>
    </w:p>
    <w:p w14:paraId="6A1376D4" w14:textId="77777777" w:rsidR="00E85758" w:rsidRPr="00E85758" w:rsidRDefault="00E85758" w:rsidP="00A674CF">
      <w:pPr>
        <w:ind w:firstLine="0"/>
        <w:rPr>
          <w:rFonts w:ascii="Times New Roman" w:hAnsi="Times New Roman"/>
        </w:rPr>
      </w:pPr>
    </w:p>
    <w:p w14:paraId="4494AFAD" w14:textId="5F653FAD" w:rsidR="00444607" w:rsidRDefault="000F31E1" w:rsidP="000F31E1">
      <w:pPr>
        <w:pStyle w:val="Heading2"/>
        <w:rPr>
          <w:rFonts w:ascii="Times New Roman" w:hAnsi="Times New Roman"/>
          <w:b/>
          <w:sz w:val="28"/>
          <w:szCs w:val="28"/>
        </w:rPr>
      </w:pPr>
      <w:bookmarkStart w:id="9" w:name="_Toc60519627"/>
      <w:r w:rsidRPr="0046613F">
        <w:rPr>
          <w:rFonts w:ascii="Times New Roman" w:hAnsi="Times New Roman"/>
          <w:b/>
          <w:sz w:val="28"/>
          <w:szCs w:val="28"/>
        </w:rPr>
        <w:lastRenderedPageBreak/>
        <w:t xml:space="preserve">1.3 </w:t>
      </w:r>
      <w:r w:rsidR="009707CD" w:rsidRPr="0046613F">
        <w:rPr>
          <w:rFonts w:ascii="Times New Roman" w:hAnsi="Times New Roman"/>
          <w:b/>
          <w:sz w:val="28"/>
          <w:szCs w:val="28"/>
        </w:rPr>
        <w:t>Startup</w:t>
      </w:r>
      <w:bookmarkEnd w:id="9"/>
      <w:r w:rsidR="009707CD" w:rsidRPr="0046613F">
        <w:rPr>
          <w:rFonts w:ascii="Times New Roman" w:hAnsi="Times New Roman"/>
          <w:b/>
          <w:sz w:val="28"/>
          <w:szCs w:val="28"/>
        </w:rPr>
        <w:tab/>
      </w:r>
    </w:p>
    <w:p w14:paraId="4A48B573" w14:textId="135187BC" w:rsidR="00B12A00" w:rsidRPr="00B12A00" w:rsidRDefault="00B12A00" w:rsidP="00B12A00">
      <w:pPr>
        <w:ind w:firstLine="0"/>
      </w:pPr>
      <w:r>
        <w:rPr>
          <w:noProof/>
        </w:rPr>
        <w:drawing>
          <wp:inline distT="0" distB="0" distL="0" distR="0" wp14:anchorId="39D10213" wp14:editId="164336E7">
            <wp:extent cx="6467475" cy="2695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artu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380" cy="269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C5DC" w14:textId="37E90BC3" w:rsidR="000F31E1" w:rsidRDefault="000F31E1" w:rsidP="001D6524">
      <w:pPr>
        <w:pStyle w:val="Caption"/>
        <w:ind w:firstLine="0"/>
        <w:jc w:val="both"/>
        <w:rPr>
          <w:rFonts w:ascii="Times New Roman" w:hAnsi="Times New Roman"/>
          <w:sz w:val="20"/>
          <w:szCs w:val="20"/>
        </w:rPr>
      </w:pPr>
    </w:p>
    <w:p w14:paraId="34210403" w14:textId="3CB88879" w:rsidR="009707CD" w:rsidRPr="000E2054" w:rsidRDefault="00444607" w:rsidP="000E2054">
      <w:pPr>
        <w:pStyle w:val="Caption"/>
        <w:rPr>
          <w:rFonts w:ascii="Times New Roman" w:hAnsi="Times New Roman"/>
          <w:sz w:val="24"/>
          <w:szCs w:val="24"/>
        </w:rPr>
      </w:pPr>
      <w:bookmarkStart w:id="10" w:name="_Toc60495668"/>
      <w:r w:rsidRPr="0046613F">
        <w:rPr>
          <w:rFonts w:ascii="Times New Roman" w:hAnsi="Times New Roman"/>
          <w:sz w:val="24"/>
          <w:szCs w:val="24"/>
        </w:rPr>
        <w:t xml:space="preserve">Figure </w:t>
      </w:r>
      <w:r w:rsidRPr="0046613F">
        <w:rPr>
          <w:rFonts w:ascii="Times New Roman" w:hAnsi="Times New Roman"/>
          <w:sz w:val="24"/>
          <w:szCs w:val="24"/>
        </w:rPr>
        <w:fldChar w:fldCharType="begin"/>
      </w:r>
      <w:r w:rsidRPr="0046613F">
        <w:rPr>
          <w:rFonts w:ascii="Times New Roman" w:hAnsi="Times New Roman"/>
          <w:sz w:val="24"/>
          <w:szCs w:val="24"/>
        </w:rPr>
        <w:instrText xml:space="preserve"> SEQ Figure \* ARABIC </w:instrText>
      </w:r>
      <w:r w:rsidRPr="0046613F">
        <w:rPr>
          <w:rFonts w:ascii="Times New Roman" w:hAnsi="Times New Roman"/>
          <w:sz w:val="24"/>
          <w:szCs w:val="24"/>
        </w:rPr>
        <w:fldChar w:fldCharType="separate"/>
      </w:r>
      <w:r w:rsidR="008C6E97" w:rsidRPr="0046613F">
        <w:rPr>
          <w:rFonts w:ascii="Times New Roman" w:hAnsi="Times New Roman"/>
          <w:noProof/>
          <w:sz w:val="24"/>
          <w:szCs w:val="24"/>
        </w:rPr>
        <w:t>2</w:t>
      </w:r>
      <w:r w:rsidRPr="0046613F">
        <w:rPr>
          <w:rFonts w:ascii="Times New Roman" w:hAnsi="Times New Roman"/>
          <w:sz w:val="24"/>
          <w:szCs w:val="24"/>
        </w:rPr>
        <w:fldChar w:fldCharType="end"/>
      </w:r>
      <w:r w:rsidRPr="0046613F">
        <w:rPr>
          <w:rFonts w:ascii="Times New Roman" w:hAnsi="Times New Roman"/>
          <w:sz w:val="24"/>
          <w:szCs w:val="24"/>
        </w:rPr>
        <w:t xml:space="preserve"> Startup</w:t>
      </w:r>
      <w:bookmarkEnd w:id="10"/>
    </w:p>
    <w:p w14:paraId="499AFA95" w14:textId="1AEAEA58" w:rsidR="00E85758" w:rsidRPr="0046613F" w:rsidRDefault="000F31E1" w:rsidP="0046613F">
      <w:pPr>
        <w:pStyle w:val="Heading2"/>
        <w:rPr>
          <w:rFonts w:ascii="Times New Roman" w:hAnsi="Times New Roman"/>
          <w:b/>
          <w:sz w:val="28"/>
          <w:szCs w:val="28"/>
        </w:rPr>
      </w:pPr>
      <w:bookmarkStart w:id="11" w:name="_Toc60519628"/>
      <w:r w:rsidRPr="0046613F">
        <w:rPr>
          <w:rFonts w:ascii="Times New Roman" w:hAnsi="Times New Roman"/>
          <w:b/>
          <w:sz w:val="28"/>
          <w:szCs w:val="28"/>
        </w:rPr>
        <w:t>1.4 Output Files</w:t>
      </w:r>
      <w:bookmarkEnd w:id="11"/>
    </w:p>
    <w:p w14:paraId="3DA00E85" w14:textId="41AF18BC" w:rsidR="00E85758" w:rsidRPr="00353AB4" w:rsidRDefault="00B12A00" w:rsidP="000E2054">
      <w:pPr>
        <w:ind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554C0C1" wp14:editId="6B6E326A">
            <wp:extent cx="5543550" cy="2715609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utpu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441" cy="27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1F0C" w14:textId="7D90ED63" w:rsidR="00605204" w:rsidRDefault="008C6E97" w:rsidP="00605204">
      <w:pPr>
        <w:pStyle w:val="Caption"/>
        <w:rPr>
          <w:rFonts w:ascii="Times New Roman" w:hAnsi="Times New Roman"/>
          <w:sz w:val="24"/>
          <w:szCs w:val="24"/>
        </w:rPr>
      </w:pPr>
      <w:bookmarkStart w:id="12" w:name="_Toc60495669"/>
      <w:r w:rsidRPr="0046613F">
        <w:rPr>
          <w:rFonts w:ascii="Times New Roman" w:hAnsi="Times New Roman"/>
          <w:sz w:val="24"/>
          <w:szCs w:val="24"/>
        </w:rPr>
        <w:t xml:space="preserve">Figure </w:t>
      </w:r>
      <w:r w:rsidR="00E225FD" w:rsidRPr="0046613F">
        <w:rPr>
          <w:rFonts w:ascii="Times New Roman" w:hAnsi="Times New Roman"/>
          <w:sz w:val="24"/>
          <w:szCs w:val="24"/>
        </w:rPr>
        <w:fldChar w:fldCharType="begin"/>
      </w:r>
      <w:r w:rsidR="00E225FD" w:rsidRPr="0046613F">
        <w:rPr>
          <w:rFonts w:ascii="Times New Roman" w:hAnsi="Times New Roman"/>
          <w:sz w:val="24"/>
          <w:szCs w:val="24"/>
        </w:rPr>
        <w:instrText xml:space="preserve"> SEQ Figure \* ARABIC </w:instrText>
      </w:r>
      <w:r w:rsidR="00E225FD" w:rsidRPr="0046613F">
        <w:rPr>
          <w:rFonts w:ascii="Times New Roman" w:hAnsi="Times New Roman"/>
          <w:sz w:val="24"/>
          <w:szCs w:val="24"/>
        </w:rPr>
        <w:fldChar w:fldCharType="separate"/>
      </w:r>
      <w:r w:rsidRPr="0046613F">
        <w:rPr>
          <w:rFonts w:ascii="Times New Roman" w:hAnsi="Times New Roman"/>
          <w:noProof/>
          <w:sz w:val="24"/>
          <w:szCs w:val="24"/>
        </w:rPr>
        <w:t>3</w:t>
      </w:r>
      <w:r w:rsidR="00E225FD" w:rsidRPr="0046613F">
        <w:rPr>
          <w:rFonts w:ascii="Times New Roman" w:hAnsi="Times New Roman"/>
          <w:noProof/>
          <w:sz w:val="24"/>
          <w:szCs w:val="24"/>
        </w:rPr>
        <w:fldChar w:fldCharType="end"/>
      </w:r>
      <w:r w:rsidRPr="0046613F">
        <w:rPr>
          <w:rFonts w:ascii="Times New Roman" w:hAnsi="Times New Roman"/>
          <w:sz w:val="24"/>
          <w:szCs w:val="24"/>
        </w:rPr>
        <w:t xml:space="preserve"> </w:t>
      </w:r>
      <w:r w:rsidR="0091598C" w:rsidRPr="0046613F">
        <w:rPr>
          <w:rFonts w:ascii="Times New Roman" w:hAnsi="Times New Roman"/>
          <w:sz w:val="24"/>
          <w:szCs w:val="24"/>
        </w:rPr>
        <w:t>Output files</w:t>
      </w:r>
      <w:bookmarkEnd w:id="12"/>
    </w:p>
    <w:p w14:paraId="7DEDDF6B" w14:textId="1EA50B8B" w:rsidR="000E2054" w:rsidRDefault="000E2054" w:rsidP="000E2054">
      <w:pPr>
        <w:pStyle w:val="Heading2"/>
        <w:rPr>
          <w:rFonts w:ascii="Times New Roman" w:hAnsi="Times New Roman"/>
          <w:b/>
          <w:sz w:val="28"/>
          <w:szCs w:val="28"/>
          <w:lang w:bidi="ar-SA"/>
        </w:rPr>
      </w:pPr>
      <w:bookmarkStart w:id="13" w:name="_Toc60519629"/>
      <w:r w:rsidRPr="00605204">
        <w:rPr>
          <w:rFonts w:ascii="Times New Roman" w:hAnsi="Times New Roman"/>
          <w:b/>
          <w:sz w:val="28"/>
          <w:szCs w:val="28"/>
          <w:lang w:bidi="ar-SA"/>
        </w:rPr>
        <w:t>1</w:t>
      </w:r>
      <w:r>
        <w:rPr>
          <w:rFonts w:ascii="Times New Roman" w:hAnsi="Times New Roman"/>
          <w:b/>
          <w:sz w:val="28"/>
          <w:szCs w:val="28"/>
          <w:lang w:bidi="ar-SA"/>
        </w:rPr>
        <w:t>.5</w:t>
      </w:r>
      <w:r w:rsidRPr="00605204">
        <w:rPr>
          <w:rFonts w:ascii="Times New Roman" w:hAnsi="Times New Roman"/>
          <w:b/>
          <w:sz w:val="28"/>
          <w:szCs w:val="28"/>
          <w:lang w:bidi="ar-SA"/>
        </w:rPr>
        <w:t xml:space="preserve"> GitHub Link </w:t>
      </w:r>
      <w:r>
        <w:rPr>
          <w:rFonts w:ascii="Times New Roman" w:hAnsi="Times New Roman"/>
          <w:b/>
          <w:sz w:val="28"/>
          <w:szCs w:val="28"/>
          <w:lang w:bidi="ar-SA"/>
        </w:rPr>
        <w:t>of code files</w:t>
      </w:r>
      <w:bookmarkEnd w:id="13"/>
    </w:p>
    <w:p w14:paraId="29A10029" w14:textId="77777777" w:rsidR="000E2054" w:rsidRDefault="000E2054" w:rsidP="000E2054">
      <w:pPr>
        <w:ind w:firstLine="0"/>
        <w:rPr>
          <w:rStyle w:val="Hyperlink"/>
        </w:rPr>
      </w:pPr>
      <w:hyperlink r:id="rId19" w:history="1">
        <w:r>
          <w:rPr>
            <w:rStyle w:val="Hyperlink"/>
          </w:rPr>
          <w:t>99003168/Embedded-C (github.com)</w:t>
        </w:r>
      </w:hyperlink>
    </w:p>
    <w:p w14:paraId="3BEFE9EC" w14:textId="77777777" w:rsidR="000E2054" w:rsidRPr="000E2054" w:rsidRDefault="000E2054" w:rsidP="000E2054">
      <w:pPr>
        <w:ind w:firstLine="0"/>
      </w:pPr>
    </w:p>
    <w:p w14:paraId="737A957D" w14:textId="5E8C0B77" w:rsidR="00605204" w:rsidRPr="00D97FF0" w:rsidRDefault="00D97FF0" w:rsidP="00D97FF0">
      <w:pPr>
        <w:pStyle w:val="Heading1"/>
        <w:rPr>
          <w:rFonts w:ascii="Times New Roman" w:hAnsi="Times New Roman"/>
          <w:sz w:val="32"/>
          <w:szCs w:val="32"/>
        </w:rPr>
      </w:pPr>
      <w:bookmarkStart w:id="14" w:name="_Toc60519630"/>
      <w:r w:rsidRPr="00D97FF0">
        <w:rPr>
          <w:rFonts w:ascii="Times New Roman" w:hAnsi="Times New Roman"/>
          <w:sz w:val="32"/>
          <w:szCs w:val="32"/>
        </w:rPr>
        <w:lastRenderedPageBreak/>
        <w:t>2. Activity</w:t>
      </w:r>
      <w:bookmarkEnd w:id="14"/>
    </w:p>
    <w:p w14:paraId="7B9654B7" w14:textId="342FC11C" w:rsidR="002425D8" w:rsidRPr="00605204" w:rsidRDefault="00605204" w:rsidP="00605204">
      <w:pPr>
        <w:pStyle w:val="Heading2"/>
        <w:rPr>
          <w:rFonts w:ascii="Times New Roman" w:hAnsi="Times New Roman"/>
          <w:b/>
          <w:sz w:val="32"/>
          <w:szCs w:val="32"/>
        </w:rPr>
      </w:pPr>
      <w:bookmarkStart w:id="15" w:name="_Toc60519631"/>
      <w:r w:rsidRPr="00605204">
        <w:rPr>
          <w:rFonts w:ascii="Times New Roman" w:hAnsi="Times New Roman"/>
          <w:b/>
          <w:sz w:val="28"/>
          <w:szCs w:val="28"/>
        </w:rPr>
        <w:t xml:space="preserve">2.1 </w:t>
      </w:r>
      <w:r w:rsidR="0013042F" w:rsidRPr="00605204">
        <w:rPr>
          <w:rFonts w:ascii="Times New Roman" w:hAnsi="Times New Roman"/>
          <w:b/>
          <w:sz w:val="28"/>
          <w:szCs w:val="28"/>
        </w:rPr>
        <w:t>MCU Specific Header File</w:t>
      </w:r>
      <w:bookmarkEnd w:id="15"/>
    </w:p>
    <w:p w14:paraId="27AE4BDE" w14:textId="5B74E2DE" w:rsidR="002425D8" w:rsidRPr="00E85758" w:rsidRDefault="006D0A1C" w:rsidP="006D0A1C">
      <w:pPr>
        <w:autoSpaceDE w:val="0"/>
        <w:autoSpaceDN w:val="0"/>
        <w:adjustRightInd w:val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</w:rPr>
        <w:t xml:space="preserve">   </w:t>
      </w:r>
      <w:r w:rsidR="002425D8" w:rsidRPr="00E85758">
        <w:rPr>
          <w:rFonts w:ascii="Times New Roman" w:hAnsi="Times New Roman"/>
        </w:rPr>
        <w:t xml:space="preserve">    </w:t>
      </w:r>
      <w:r w:rsidR="002425D8" w:rsidRPr="00E85758">
        <w:rPr>
          <w:rFonts w:ascii="Times New Roman" w:hAnsi="Times New Roman"/>
          <w:color w:val="3F7F5F"/>
          <w:sz w:val="20"/>
          <w:szCs w:val="20"/>
          <w:shd w:val="clear" w:color="auto" w:fill="E8F2FE"/>
          <w:lang w:bidi="ar-SA"/>
        </w:rPr>
        <w:t xml:space="preserve"> /*</w:t>
      </w:r>
    </w:p>
    <w:p w14:paraId="64A13F24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 xml:space="preserve"> * STM32F4xx.h =</w:t>
      </w:r>
      <w:proofErr w:type="gramStart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&gt;  MCU</w:t>
      </w:r>
      <w:proofErr w:type="gramEnd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 xml:space="preserve"> specific header file =&gt;driver level</w:t>
      </w:r>
    </w:p>
    <w:p w14:paraId="19002A76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 xml:space="preserve"> *</w:t>
      </w:r>
    </w:p>
    <w:p w14:paraId="3669B74D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 xml:space="preserve"> *  Created on: </w:t>
      </w:r>
      <w:r w:rsidRPr="00E85758">
        <w:rPr>
          <w:rFonts w:ascii="Times New Roman" w:hAnsi="Times New Roman"/>
          <w:color w:val="3F7F5F"/>
          <w:sz w:val="20"/>
          <w:szCs w:val="20"/>
          <w:u w:val="single"/>
          <w:lang w:bidi="ar-SA"/>
        </w:rPr>
        <w:t>Dec</w:t>
      </w: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 xml:space="preserve"> 28, 2020</w:t>
      </w:r>
    </w:p>
    <w:p w14:paraId="10A9D4ED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 xml:space="preserve"> *      Author: 99003171</w:t>
      </w:r>
    </w:p>
    <w:p w14:paraId="5E5A344E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 xml:space="preserve"> */</w:t>
      </w:r>
    </w:p>
    <w:p w14:paraId="4595749E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11A7BAE7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#ifndef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INC_STM32F4XX_H_</w:t>
      </w:r>
    </w:p>
    <w:p w14:paraId="6AB9D9CD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INC_STM32F4XX_H_</w:t>
      </w:r>
    </w:p>
    <w:p w14:paraId="76E57BEA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#include</w:t>
      </w:r>
      <w:r w:rsidRPr="00E85758">
        <w:rPr>
          <w:rFonts w:ascii="Times New Roman" w:hAnsi="Times New Roman"/>
          <w:color w:val="2A00FF"/>
          <w:sz w:val="20"/>
          <w:szCs w:val="20"/>
          <w:lang w:bidi="ar-SA"/>
        </w:rPr>
        <w:t>&lt;stdint.h&gt;</w:t>
      </w:r>
    </w:p>
    <w:p w14:paraId="1D3C9B61" w14:textId="192444AB" w:rsidR="002425D8" w:rsidRPr="00E85758" w:rsidRDefault="002425D8" w:rsidP="006D0A1C">
      <w:pPr>
        <w:autoSpaceDE w:val="0"/>
        <w:autoSpaceDN w:val="0"/>
        <w:adjustRightInd w:val="0"/>
        <w:ind w:firstLine="72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__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vo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volatile</w:t>
      </w:r>
    </w:p>
    <w:p w14:paraId="3921898B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56A660E7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//defining macros for the various memories</w:t>
      </w:r>
    </w:p>
    <w:p w14:paraId="47E05BBA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052BD84C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FLASHADDR 0x08000000U</w:t>
      </w:r>
    </w:p>
    <w:p w14:paraId="7E159A65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SRAM1ADDR 0x20000000U</w:t>
      </w:r>
    </w:p>
    <w:p w14:paraId="1DD11D23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SRAM2ADDR 0x2001C000U</w:t>
      </w:r>
    </w:p>
    <w:p w14:paraId="7A5798B6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SRAMADDR SRAM1ADDR </w:t>
      </w: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//same as SRAM1</w:t>
      </w:r>
    </w:p>
    <w:p w14:paraId="0D8A6586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ROM_BASEADDR 0x1FFF0000U</w:t>
      </w:r>
    </w:p>
    <w:p w14:paraId="11656C45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7AF75B72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//defining macros for the various buses</w:t>
      </w:r>
    </w:p>
    <w:p w14:paraId="7E7C1015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7881F694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APB1_BASEADDR    0x40000000U</w:t>
      </w:r>
    </w:p>
    <w:p w14:paraId="2CDD7CD5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APB2_BASEADDR    0x40010000U</w:t>
      </w:r>
    </w:p>
    <w:p w14:paraId="480AD4F7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AHB1_BASEADDR    0x40020000U</w:t>
      </w:r>
    </w:p>
    <w:p w14:paraId="6298DC8C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AHB2_BASEADDR    0x50000000U</w:t>
      </w:r>
    </w:p>
    <w:p w14:paraId="1D51D861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PERI_BASEADDR APB1_</w:t>
      </w:r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BASEADDR  </w:t>
      </w: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</w:t>
      </w:r>
      <w:proofErr w:type="gramEnd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/peripheral base address</w:t>
      </w:r>
    </w:p>
    <w:p w14:paraId="67E6BBD5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//#define AHB3ADDR 0x60000000U</w:t>
      </w:r>
    </w:p>
    <w:p w14:paraId="19C0B5DE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110DD72C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//defining macros for peripherals hanging on to AHB1 bus</w:t>
      </w:r>
    </w:p>
    <w:p w14:paraId="5B047E70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56736527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GPIOA_BASEADDR (AHB1_BASEADDR + (0x0000U)) </w:t>
      </w: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//GPIO Peripherals</w:t>
      </w:r>
    </w:p>
    <w:p w14:paraId="23FC7A89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GPIOB_BASEADDR (AHB1_BASEADDR + (0x0400U))</w:t>
      </w:r>
    </w:p>
    <w:p w14:paraId="27F5ACCB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GPIOC_BASEADDR (AHB1_BASEADDR + (0x0800U))</w:t>
      </w:r>
    </w:p>
    <w:p w14:paraId="16F2A51D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GPIOD_BASEADDR (AHB1_BASEADDR + (0x0C00U))</w:t>
      </w:r>
    </w:p>
    <w:p w14:paraId="75B51A4E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GPIOE_BASEADDR (AHB1_BASEADDR + (0x1000U))</w:t>
      </w:r>
    </w:p>
    <w:p w14:paraId="3FBF1B32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GPIOF_BASEADDR (AHB1_BASEADDR + (0x1400U))</w:t>
      </w:r>
    </w:p>
    <w:p w14:paraId="2183268E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GPIOG_BASEADDR (AHB1_BASEADDR + (0x1800U))</w:t>
      </w:r>
    </w:p>
    <w:p w14:paraId="3F6AE3D0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GPIOH_BASEADDR (AHB1_BASEADDR + (0x1C00U))</w:t>
      </w:r>
    </w:p>
    <w:p w14:paraId="02B26E52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GPIOI_BASEADDR (AHB1_BASEADDR + (0x2000U))</w:t>
      </w:r>
    </w:p>
    <w:p w14:paraId="123EE568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RCC_BASEADDR (AHB1_BASEADDR + (0x3800U))</w:t>
      </w:r>
    </w:p>
    <w:p w14:paraId="11F3814E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45B4527F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//defining macros for peripherals hanging on to AHB2 bus</w:t>
      </w:r>
    </w:p>
    <w:p w14:paraId="31CD9EB7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384E9E62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//NONE</w:t>
      </w:r>
    </w:p>
    <w:p w14:paraId="3B1EEF84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2CD77398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//defining macros for peripherals hanging on to APB1 bus</w:t>
      </w:r>
    </w:p>
    <w:p w14:paraId="607A637C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52478102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lastRenderedPageBreak/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SPI2_BASEADDR (APB1_BASEADDR + (0x3800U)) </w:t>
      </w: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//SPI peripheral</w:t>
      </w:r>
    </w:p>
    <w:p w14:paraId="1C2D1853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SPI3_BASEADDR (APB1_BASEADDR + (0x3C00U))</w:t>
      </w:r>
    </w:p>
    <w:p w14:paraId="090ADF87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012DFA70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USART2_BASEADDR (APB1_BASEADDR + (0x4400U)) </w:t>
      </w: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//USART peripheral</w:t>
      </w:r>
    </w:p>
    <w:p w14:paraId="5BED5D99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USART3_BASEADDR (APB1_BASEADDR + (0x4800U))</w:t>
      </w:r>
    </w:p>
    <w:p w14:paraId="3C2C984A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15DB2ECB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UART4_BASEADDR (APB1_BASEADDR + (0x4C00U)) </w:t>
      </w: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//UART peripheral</w:t>
      </w:r>
    </w:p>
    <w:p w14:paraId="149EE868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UART5_BASEADDR (APB1_BASEADDR + (0x5000U))</w:t>
      </w:r>
    </w:p>
    <w:p w14:paraId="2F469C46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42E5EFA3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I2C1_BASEADDR  </w:t>
      </w:r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  (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APB1_BASEADDR + (0x5400U)) </w:t>
      </w: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//I2C peripheral</w:t>
      </w:r>
    </w:p>
    <w:p w14:paraId="0A2721A0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I2C2_BASEADDR  </w:t>
      </w:r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  (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APB1_BASEADDR + (0x5800U))</w:t>
      </w:r>
    </w:p>
    <w:p w14:paraId="1A41AFB3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I2C3_BASEADDR  </w:t>
      </w:r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  (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APB1_BASEADDR + (0x5C00U))</w:t>
      </w:r>
    </w:p>
    <w:p w14:paraId="64FE1ED2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03F1525B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TIM2_BASEADDR (APB1_BASEADDR + (0x0000U)) </w:t>
      </w: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//Timer peripheral</w:t>
      </w:r>
    </w:p>
    <w:p w14:paraId="5BF12E65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TIM3_BASEADDR (APB1_BASEADDR + (0x0400U))</w:t>
      </w:r>
    </w:p>
    <w:p w14:paraId="4E8DC184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TIM4_BASEADDR (APB1_BASEADDR + (0x0800U))</w:t>
      </w:r>
    </w:p>
    <w:p w14:paraId="2F45C337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TIM5_BASEADDR (APB1_BASEADDR + (0x0C00U))</w:t>
      </w:r>
    </w:p>
    <w:p w14:paraId="225EDBCA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TIM6_BASEADDR (APB1_BASEADDR + (0x1000U))</w:t>
      </w:r>
    </w:p>
    <w:p w14:paraId="2C22A0D0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TIM7_BASEADDR (APB1_BASEADDR + (0x1400U))</w:t>
      </w:r>
    </w:p>
    <w:p w14:paraId="47800987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TIM12_BASEADDR (APB1_BASEADDR + (0x1800U))</w:t>
      </w:r>
    </w:p>
    <w:p w14:paraId="15FA6234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TIM13_BASEADDR (APB1_BASEADDR + (0x1C00U))</w:t>
      </w:r>
    </w:p>
    <w:p w14:paraId="4196166B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TIM14_BASEADDR (APB1_BASEADDR + (0x2000U))</w:t>
      </w:r>
    </w:p>
    <w:p w14:paraId="35E6E32F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75A65385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//defining macros for peripherals hanging on to APB2 bus</w:t>
      </w:r>
    </w:p>
    <w:p w14:paraId="08DF002B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62BC8033" w14:textId="2923F74E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SPI1_BASEADDR (APB2_BASEADDR + (0x3000U)) </w:t>
      </w: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//SPI peripheral</w:t>
      </w:r>
    </w:p>
    <w:p w14:paraId="748F1956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USART1_BASEADDR (APB2_BASEADDR + (0x1000U)) </w:t>
      </w: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//USART peripheral</w:t>
      </w:r>
    </w:p>
    <w:p w14:paraId="30CBFF44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USART6_BASEADDR (APB2_BASEADDR + (0x0000U))</w:t>
      </w:r>
    </w:p>
    <w:p w14:paraId="1D0C9378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06822C2D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//#define ADC1-ADC2-ADC3_BASEADDR (APB2_BASEADDR + (0x2000U)) //ADC peripheral</w:t>
      </w:r>
    </w:p>
    <w:p w14:paraId="4AE57C0F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60D530C0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TIM1_BASEADDR (APB2_BASEADDR + (0x2000U))</w:t>
      </w: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 Timer peripheral</w:t>
      </w:r>
    </w:p>
    <w:p w14:paraId="6DBC25C4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TIM8_BASEADDR (APB2_BASEADDR + (0x0400U))</w:t>
      </w:r>
    </w:p>
    <w:p w14:paraId="6601BF3F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TIM9_BASEADDR (APB2_BASEADDR + (0x4000U))</w:t>
      </w:r>
    </w:p>
    <w:p w14:paraId="6C12B537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TIM10_BASEADDR (APB2_BASEADDR + (0x4400U))</w:t>
      </w:r>
    </w:p>
    <w:p w14:paraId="24BEFD50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TIM11_BASEADDR (APB2_BASEADDR + (0x4800U))</w:t>
      </w:r>
    </w:p>
    <w:p w14:paraId="4E08A321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3C670440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571AEE3B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//defining macros for GPIO Peripheral registers</w:t>
      </w:r>
    </w:p>
    <w:p w14:paraId="3F322540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01CBDD99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 xml:space="preserve">//#define GPIOA_ODR_BASEADDR     </w:t>
      </w:r>
      <w:proofErr w:type="gramStart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 xml:space="preserve">   (</w:t>
      </w:r>
      <w:proofErr w:type="gramEnd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AHB1_BASEADDR + (0x0000U) + (0x0014U))</w:t>
      </w:r>
    </w:p>
    <w:p w14:paraId="0500E5CA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0E7C3A80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typedef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struct</w:t>
      </w:r>
    </w:p>
    <w:p w14:paraId="4EDCE8E0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{  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  </w:t>
      </w: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 at port level definitions</w:t>
      </w:r>
    </w:p>
    <w:p w14:paraId="0BDEC6A9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__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vo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uint32_</w:t>
      </w:r>
      <w:proofErr w:type="gramStart"/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 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MODER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; </w:t>
      </w: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 Address offset: 0x00</w:t>
      </w:r>
    </w:p>
    <w:p w14:paraId="7C780520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__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vo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uint32_</w:t>
      </w:r>
      <w:proofErr w:type="gramStart"/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 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OTYPER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; </w:t>
      </w: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 Address offset: 0x04</w:t>
      </w:r>
    </w:p>
    <w:p w14:paraId="2369A49F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__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vo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uint32_</w:t>
      </w:r>
      <w:proofErr w:type="gramStart"/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 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OSPEEDR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; </w:t>
      </w: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 Address offset: 0x08</w:t>
      </w:r>
    </w:p>
    <w:p w14:paraId="26DD3550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__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vo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uint32_</w:t>
      </w:r>
      <w:proofErr w:type="gramStart"/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 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PUPDR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;    </w:t>
      </w: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 Address offset: 0x0C</w:t>
      </w:r>
    </w:p>
    <w:p w14:paraId="0F5317D4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__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vo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uint32_</w:t>
      </w:r>
      <w:proofErr w:type="gramStart"/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 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IDR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; </w:t>
      </w: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 Address offset: 0x10</w:t>
      </w:r>
    </w:p>
    <w:p w14:paraId="01C5EAB9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__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vo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uint32_</w:t>
      </w:r>
      <w:proofErr w:type="gramStart"/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 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ODR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; </w:t>
      </w: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 Address offset: 0x14</w:t>
      </w:r>
    </w:p>
    <w:p w14:paraId="20CA725B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__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vo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uint32_</w:t>
      </w:r>
      <w:proofErr w:type="gramStart"/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 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BSRRL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; </w:t>
      </w: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 Address offset: 0x18</w:t>
      </w:r>
    </w:p>
    <w:p w14:paraId="1191DAEA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__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vo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uint32_</w:t>
      </w:r>
      <w:proofErr w:type="gramStart"/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 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BSRRH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; </w:t>
      </w: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 Address offset: 0x1A</w:t>
      </w:r>
    </w:p>
    <w:p w14:paraId="238802EC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__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vo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uint32_</w:t>
      </w:r>
      <w:proofErr w:type="gramStart"/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 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LCKR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; </w:t>
      </w: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 Address offset: 0x1C</w:t>
      </w:r>
    </w:p>
    <w:p w14:paraId="33E4EF40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lastRenderedPageBreak/>
        <w:t>__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vo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uint32_</w:t>
      </w:r>
      <w:proofErr w:type="gramStart"/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 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AFR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[2]; </w:t>
      </w: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 AFR[0] - AFR Low registers, AFR[1] - AFR high registers   // Address offset: 0x20-0x24</w:t>
      </w:r>
    </w:p>
    <w:p w14:paraId="70BB4A15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} </w:t>
      </w:r>
      <w:proofErr w:type="spellStart"/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GPIO_Reg_def_t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;</w:t>
      </w:r>
    </w:p>
    <w:p w14:paraId="5C15EDAE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504C1556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</w:t>
      </w:r>
      <w:proofErr w:type="spellStart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Reg_def_t</w:t>
      </w:r>
      <w:proofErr w:type="spellEnd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 xml:space="preserve"> *</w:t>
      </w:r>
      <w:proofErr w:type="spellStart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pGPIOA</w:t>
      </w:r>
      <w:proofErr w:type="spellEnd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 xml:space="preserve"> = (</w:t>
      </w:r>
      <w:proofErr w:type="spellStart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Reg_def_t</w:t>
      </w:r>
      <w:proofErr w:type="spellEnd"/>
      <w:proofErr w:type="gramStart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*)GPIOA</w:t>
      </w:r>
      <w:proofErr w:type="gramEnd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_BASEADDR; //== #define GPIOA ((</w:t>
      </w:r>
      <w:proofErr w:type="spellStart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Reg_def_t</w:t>
      </w:r>
      <w:proofErr w:type="spellEnd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*)GPIOA_BASEADDR)</w:t>
      </w:r>
    </w:p>
    <w:p w14:paraId="11DB5804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26CC47C7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GPIOA ((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GPIO_Reg_def_t</w:t>
      </w:r>
      <w:proofErr w:type="spellEnd"/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*)GPIOA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_BASEADDR)</w:t>
      </w:r>
    </w:p>
    <w:p w14:paraId="05EA6B39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GPIOB ((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GPIO_Reg_def_t</w:t>
      </w:r>
      <w:proofErr w:type="spellEnd"/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*)GPIOB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_BASEADDR)</w:t>
      </w:r>
    </w:p>
    <w:p w14:paraId="0D201997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GPIOC ((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GPIO_Reg_def_t</w:t>
      </w:r>
      <w:proofErr w:type="spellEnd"/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*)GPIOC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_BASEADDR)</w:t>
      </w:r>
    </w:p>
    <w:p w14:paraId="23826BF5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GPIOD ((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GPIO_Reg_def_t</w:t>
      </w:r>
      <w:proofErr w:type="spellEnd"/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*)GPIOD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_BASEADDR)</w:t>
      </w:r>
    </w:p>
    <w:p w14:paraId="5D744F06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GPIOE ((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GPIO_Reg_def_t</w:t>
      </w:r>
      <w:proofErr w:type="spellEnd"/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*)GPIOE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_BASEADDR)</w:t>
      </w:r>
    </w:p>
    <w:p w14:paraId="52087BC9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GPIOF ((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GPIO_Reg_def_t</w:t>
      </w:r>
      <w:proofErr w:type="spellEnd"/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*)GPIOF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_BASEADDR)</w:t>
      </w:r>
    </w:p>
    <w:p w14:paraId="2A81A95C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GPIOG ((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GPIO_Reg_def_t</w:t>
      </w:r>
      <w:proofErr w:type="spellEnd"/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*)GPIOG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_BASEADDR)</w:t>
      </w:r>
    </w:p>
    <w:p w14:paraId="4B4AF202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GPIOH ((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GPIO_Reg_def_t</w:t>
      </w:r>
      <w:proofErr w:type="spellEnd"/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*)GPIOH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_BASEADDR)</w:t>
      </w:r>
    </w:p>
    <w:p w14:paraId="15330A6D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GPIOI ((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GPIO_Reg_def_t</w:t>
      </w:r>
      <w:proofErr w:type="spellEnd"/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*)GPIOI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_BASEADDR)</w:t>
      </w:r>
    </w:p>
    <w:p w14:paraId="6223A6F3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0CC8B0B1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 defining macros for RCC peripheral registers</w:t>
      </w:r>
    </w:p>
    <w:p w14:paraId="0A2F25CF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4DCA2FD2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typedef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struct</w:t>
      </w:r>
    </w:p>
    <w:p w14:paraId="609958EA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{</w:t>
      </w:r>
    </w:p>
    <w:p w14:paraId="75F4E9BD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__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vo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uint32_t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CR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;</w:t>
      </w:r>
    </w:p>
    <w:p w14:paraId="4FB7E49B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__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vo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uint32_t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PLLCFGR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;</w:t>
      </w:r>
    </w:p>
    <w:p w14:paraId="5CC9EC58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__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vo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uint32_t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CFGR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;</w:t>
      </w:r>
    </w:p>
    <w:p w14:paraId="497CC43C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__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vo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uint32_t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CIR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;</w:t>
      </w:r>
    </w:p>
    <w:p w14:paraId="52810A96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__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vo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uint32_t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AHB1RSTR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;</w:t>
      </w:r>
    </w:p>
    <w:p w14:paraId="3B7FFFB3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__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vo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uint32_t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AHB2RSTR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;</w:t>
      </w:r>
    </w:p>
    <w:p w14:paraId="38813C63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__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vo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uint32_t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AHB3RSTR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;</w:t>
      </w:r>
    </w:p>
    <w:p w14:paraId="50F66AF2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uint32_t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RESERVED0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;</w:t>
      </w:r>
    </w:p>
    <w:p w14:paraId="18719C9C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__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vo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uint32_t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APB1RSTR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;</w:t>
      </w:r>
    </w:p>
    <w:p w14:paraId="5991C637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__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vo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uint32_t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APB2RSTR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;</w:t>
      </w:r>
    </w:p>
    <w:p w14:paraId="486E1900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uint32_t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Reserved1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[2];</w:t>
      </w:r>
    </w:p>
    <w:p w14:paraId="42C1F9DB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__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vo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uint32_t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AHB1ENR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;</w:t>
      </w:r>
    </w:p>
    <w:p w14:paraId="269B0CC5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__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vo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uint32_t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AHB2ENR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;</w:t>
      </w:r>
    </w:p>
    <w:p w14:paraId="25459C9D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__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vo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uint32_t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AHB3ENR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;</w:t>
      </w:r>
    </w:p>
    <w:p w14:paraId="7A95EB9A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uint32_t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RESERVED2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;</w:t>
      </w:r>
    </w:p>
    <w:p w14:paraId="647C7877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__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vo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uint32_t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APB1ENR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;</w:t>
      </w:r>
    </w:p>
    <w:p w14:paraId="16266172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__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vo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uint32_t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APB2ENR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;</w:t>
      </w:r>
    </w:p>
    <w:p w14:paraId="597521B0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uint32_t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RESERVED3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[2];</w:t>
      </w:r>
    </w:p>
    <w:p w14:paraId="7D9A3D84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__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vo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uint32_t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AHB1LPENR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;</w:t>
      </w:r>
    </w:p>
    <w:p w14:paraId="2136F654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__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vo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uint32_t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AHB2LPENR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;</w:t>
      </w:r>
    </w:p>
    <w:p w14:paraId="5494B447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__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vo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uint32_t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AHB3LPENR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;</w:t>
      </w:r>
    </w:p>
    <w:p w14:paraId="67D4F7BC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uint32_t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RESERVED4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;</w:t>
      </w:r>
    </w:p>
    <w:p w14:paraId="7030CF5F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__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vo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uint32_t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APB1LPENR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;</w:t>
      </w:r>
    </w:p>
    <w:p w14:paraId="1B9054D1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__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vo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uint32_t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APB2LPENR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;</w:t>
      </w:r>
    </w:p>
    <w:p w14:paraId="0B129F95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uint32_t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RESERVED5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[2];</w:t>
      </w:r>
    </w:p>
    <w:p w14:paraId="6480DFCF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__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vo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uint32_t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BDCR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;</w:t>
      </w:r>
    </w:p>
    <w:p w14:paraId="3F16E962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__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vo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uint32_t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CSR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;</w:t>
      </w:r>
    </w:p>
    <w:p w14:paraId="6D041EA1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uint32_t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RESERVED6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[2];</w:t>
      </w:r>
    </w:p>
    <w:p w14:paraId="5217F202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__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vo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uint32_t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SSCGR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;</w:t>
      </w:r>
    </w:p>
    <w:p w14:paraId="7BAC29BD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__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vo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uint32_t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PLLI2SCFGR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;</w:t>
      </w:r>
    </w:p>
    <w:p w14:paraId="16CA30E6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__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vo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uint32_t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PLLSAICFGR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;</w:t>
      </w:r>
    </w:p>
    <w:p w14:paraId="65C29722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__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vo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uint32_t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DCKCFGR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;</w:t>
      </w:r>
    </w:p>
    <w:p w14:paraId="752CDA4D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} </w:t>
      </w:r>
      <w:proofErr w:type="spellStart"/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RCC_Reg_def_t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;</w:t>
      </w:r>
    </w:p>
    <w:p w14:paraId="54BFABD7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58303849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/*</w:t>
      </w:r>
    </w:p>
    <w:p w14:paraId="4CEC38E9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#define RCC</w:t>
      </w:r>
      <w:proofErr w:type="gramStart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1  (</w:t>
      </w:r>
      <w:proofErr w:type="gramEnd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(</w:t>
      </w:r>
      <w:proofErr w:type="spellStart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RCC_Reg_def_t</w:t>
      </w:r>
      <w:proofErr w:type="spellEnd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*)0x4002 3800)</w:t>
      </w:r>
    </w:p>
    <w:p w14:paraId="1D502E2B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#define RCC</w:t>
      </w:r>
      <w:proofErr w:type="gramStart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2  (</w:t>
      </w:r>
      <w:proofErr w:type="gramEnd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(</w:t>
      </w:r>
      <w:proofErr w:type="spellStart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RCC_Reg_def_t</w:t>
      </w:r>
      <w:proofErr w:type="spellEnd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*)0x4002 3800)</w:t>
      </w:r>
    </w:p>
    <w:p w14:paraId="2807F433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#define RCC</w:t>
      </w:r>
      <w:proofErr w:type="gramStart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3  (</w:t>
      </w:r>
      <w:proofErr w:type="gramEnd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(</w:t>
      </w:r>
      <w:proofErr w:type="spellStart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RCC_Reg_def_t</w:t>
      </w:r>
      <w:proofErr w:type="spellEnd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*)0x4002 3800)</w:t>
      </w:r>
    </w:p>
    <w:p w14:paraId="5430146E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#define RCC</w:t>
      </w:r>
      <w:proofErr w:type="gramStart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4  (</w:t>
      </w:r>
      <w:proofErr w:type="gramEnd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(</w:t>
      </w:r>
      <w:proofErr w:type="spellStart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RCC_Reg_def_t</w:t>
      </w:r>
      <w:proofErr w:type="spellEnd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*)0x4002 3800)</w:t>
      </w:r>
    </w:p>
    <w:p w14:paraId="538C99E0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#define RCC</w:t>
      </w:r>
      <w:proofErr w:type="gramStart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5  (</w:t>
      </w:r>
      <w:proofErr w:type="gramEnd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(</w:t>
      </w:r>
      <w:proofErr w:type="spellStart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RCC_Reg_def_t</w:t>
      </w:r>
      <w:proofErr w:type="spellEnd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*)0x4002 3800)</w:t>
      </w:r>
    </w:p>
    <w:p w14:paraId="53F7FF04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#define RCC</w:t>
      </w:r>
      <w:proofErr w:type="gramStart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6  (</w:t>
      </w:r>
      <w:proofErr w:type="gramEnd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(</w:t>
      </w:r>
      <w:proofErr w:type="spellStart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RCC_Reg_def_t</w:t>
      </w:r>
      <w:proofErr w:type="spellEnd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*)0x4002 3800)</w:t>
      </w:r>
    </w:p>
    <w:p w14:paraId="6BFF11B8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#define RCC</w:t>
      </w:r>
      <w:proofErr w:type="gramStart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7  (</w:t>
      </w:r>
      <w:proofErr w:type="gramEnd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(</w:t>
      </w:r>
      <w:proofErr w:type="spellStart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RCC_Reg_def_t</w:t>
      </w:r>
      <w:proofErr w:type="spellEnd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*)0x4002 3800)</w:t>
      </w:r>
    </w:p>
    <w:p w14:paraId="3357B4CF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#define RCC</w:t>
      </w:r>
      <w:proofErr w:type="gramStart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8  (</w:t>
      </w:r>
      <w:proofErr w:type="gramEnd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(</w:t>
      </w:r>
      <w:proofErr w:type="spellStart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RCC_Reg_def_t</w:t>
      </w:r>
      <w:proofErr w:type="spellEnd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*)0x4002 3800)</w:t>
      </w:r>
    </w:p>
    <w:p w14:paraId="46C03181" w14:textId="77777777" w:rsidR="002425D8" w:rsidRPr="00E85758" w:rsidRDefault="002425D8" w:rsidP="006D0A1C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#define RCC</w:t>
      </w:r>
      <w:proofErr w:type="gramStart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9  (</w:t>
      </w:r>
      <w:proofErr w:type="gramEnd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(</w:t>
      </w:r>
      <w:proofErr w:type="spellStart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RCC_Reg_def_t</w:t>
      </w:r>
      <w:proofErr w:type="spellEnd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*)0x4002 3800)</w:t>
      </w:r>
    </w:p>
    <w:p w14:paraId="56380691" w14:textId="77777777" w:rsidR="002425D8" w:rsidRPr="00E85758" w:rsidRDefault="002425D8" w:rsidP="002425D8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#define RCC10 ((</w:t>
      </w:r>
      <w:proofErr w:type="spellStart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RCC_Reg_def_t</w:t>
      </w:r>
      <w:proofErr w:type="spellEnd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*)0x4002 3800)</w:t>
      </w:r>
    </w:p>
    <w:p w14:paraId="3E60C750" w14:textId="77777777" w:rsidR="002425D8" w:rsidRPr="00E85758" w:rsidRDefault="002425D8" w:rsidP="002425D8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#define RCC11 ((</w:t>
      </w:r>
      <w:proofErr w:type="spellStart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RCC_Reg_def_t</w:t>
      </w:r>
      <w:proofErr w:type="spellEnd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*)0x4002 3800)</w:t>
      </w:r>
    </w:p>
    <w:p w14:paraId="21CB0B5A" w14:textId="77777777" w:rsidR="002425D8" w:rsidRPr="00E85758" w:rsidRDefault="002425D8" w:rsidP="002425D8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#define RCC12 ((</w:t>
      </w:r>
      <w:proofErr w:type="spellStart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RCC_Reg_def_t</w:t>
      </w:r>
      <w:proofErr w:type="spellEnd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*)0x4002 3800)</w:t>
      </w:r>
    </w:p>
    <w:p w14:paraId="057F3385" w14:textId="77777777" w:rsidR="002425D8" w:rsidRPr="00E85758" w:rsidRDefault="002425D8" w:rsidP="002425D8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#define RCC13 ((</w:t>
      </w:r>
      <w:proofErr w:type="spellStart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RCC_Reg_def_t</w:t>
      </w:r>
      <w:proofErr w:type="spellEnd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*)0x4002 3800)</w:t>
      </w:r>
    </w:p>
    <w:p w14:paraId="7BE83527" w14:textId="77777777" w:rsidR="002425D8" w:rsidRPr="00E85758" w:rsidRDefault="002425D8" w:rsidP="002425D8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#define RCC14 ((</w:t>
      </w:r>
      <w:proofErr w:type="spellStart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RCC_Reg_def_t</w:t>
      </w:r>
      <w:proofErr w:type="spellEnd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*)0x4002 3800)</w:t>
      </w:r>
    </w:p>
    <w:p w14:paraId="164C1015" w14:textId="77777777" w:rsidR="002425D8" w:rsidRPr="00E85758" w:rsidRDefault="002425D8" w:rsidP="002425D8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#define RCC15 ((</w:t>
      </w:r>
      <w:proofErr w:type="spellStart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RCC_Reg_def_t</w:t>
      </w:r>
      <w:proofErr w:type="spellEnd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*)0x4002 3800)</w:t>
      </w:r>
    </w:p>
    <w:p w14:paraId="7F11B34B" w14:textId="77777777" w:rsidR="002425D8" w:rsidRPr="00E85758" w:rsidRDefault="002425D8" w:rsidP="002425D8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#define RCC16 ((</w:t>
      </w:r>
      <w:proofErr w:type="spellStart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RCC_Reg_def_t</w:t>
      </w:r>
      <w:proofErr w:type="spellEnd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*)0x4002 3800)</w:t>
      </w:r>
    </w:p>
    <w:p w14:paraId="651830E4" w14:textId="77777777" w:rsidR="002425D8" w:rsidRPr="00E85758" w:rsidRDefault="002425D8" w:rsidP="002425D8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#define RCC17 ((</w:t>
      </w:r>
      <w:proofErr w:type="spellStart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RCC_Reg_def_t</w:t>
      </w:r>
      <w:proofErr w:type="spellEnd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*)0x4002 3800)</w:t>
      </w:r>
    </w:p>
    <w:p w14:paraId="6C18835A" w14:textId="77777777" w:rsidR="002425D8" w:rsidRPr="00E85758" w:rsidRDefault="002425D8" w:rsidP="002425D8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#define RCC18 ((</w:t>
      </w:r>
      <w:proofErr w:type="spellStart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RCC_Reg_def_t</w:t>
      </w:r>
      <w:proofErr w:type="spellEnd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*)0x4002 3800)</w:t>
      </w:r>
    </w:p>
    <w:p w14:paraId="0373FC73" w14:textId="77777777" w:rsidR="002425D8" w:rsidRPr="00E85758" w:rsidRDefault="002425D8" w:rsidP="002425D8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#define RCC19 ((</w:t>
      </w:r>
      <w:proofErr w:type="spellStart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RCC_Reg_def_t</w:t>
      </w:r>
      <w:proofErr w:type="spellEnd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*)0x4002 3800)</w:t>
      </w:r>
    </w:p>
    <w:p w14:paraId="13A878DC" w14:textId="77777777" w:rsidR="002425D8" w:rsidRPr="00E85758" w:rsidRDefault="002425D8" w:rsidP="002425D8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#define RCC20 ((</w:t>
      </w:r>
      <w:proofErr w:type="spellStart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RCC_Reg_def_t</w:t>
      </w:r>
      <w:proofErr w:type="spellEnd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*)0x4002 3800)</w:t>
      </w:r>
    </w:p>
    <w:p w14:paraId="4131426C" w14:textId="77777777" w:rsidR="002425D8" w:rsidRPr="00E85758" w:rsidRDefault="002425D8" w:rsidP="002425D8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#define RCC21 ((</w:t>
      </w:r>
      <w:proofErr w:type="spellStart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RCC_Reg_def_t</w:t>
      </w:r>
      <w:proofErr w:type="spellEnd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*)0x4002 3800)</w:t>
      </w:r>
    </w:p>
    <w:p w14:paraId="19CE1369" w14:textId="77777777" w:rsidR="002425D8" w:rsidRPr="00E85758" w:rsidRDefault="002425D8" w:rsidP="002425D8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#define RCC22 ((</w:t>
      </w:r>
      <w:proofErr w:type="spellStart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RCC_Reg_def_t</w:t>
      </w:r>
      <w:proofErr w:type="spellEnd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*)0x4002 3800)</w:t>
      </w:r>
    </w:p>
    <w:p w14:paraId="11CB6562" w14:textId="77777777" w:rsidR="002425D8" w:rsidRPr="00E85758" w:rsidRDefault="002425D8" w:rsidP="002425D8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#define RCC23 ((</w:t>
      </w:r>
      <w:proofErr w:type="spellStart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RCC_Reg_def_t</w:t>
      </w:r>
      <w:proofErr w:type="spellEnd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*)0x4002 3800)</w:t>
      </w:r>
    </w:p>
    <w:p w14:paraId="42FD29F5" w14:textId="77777777" w:rsidR="002425D8" w:rsidRPr="00E85758" w:rsidRDefault="002425D8" w:rsidP="002425D8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#define RCC24 ((</w:t>
      </w:r>
      <w:proofErr w:type="spellStart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RCC_Reg_def_t</w:t>
      </w:r>
      <w:proofErr w:type="spellEnd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*)0x4002 3800)</w:t>
      </w:r>
    </w:p>
    <w:p w14:paraId="053F6F2E" w14:textId="77777777" w:rsidR="002425D8" w:rsidRPr="00E85758" w:rsidRDefault="002425D8" w:rsidP="002425D8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#define RCC25 ((</w:t>
      </w:r>
      <w:proofErr w:type="spellStart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RCC_Reg_def_t</w:t>
      </w:r>
      <w:proofErr w:type="spellEnd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*)0x4002 3800)</w:t>
      </w:r>
    </w:p>
    <w:p w14:paraId="6D98DCA6" w14:textId="77777777" w:rsidR="002425D8" w:rsidRPr="00E85758" w:rsidRDefault="002425D8" w:rsidP="002425D8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*/</w:t>
      </w:r>
    </w:p>
    <w:p w14:paraId="1C55BB33" w14:textId="77777777" w:rsidR="002425D8" w:rsidRPr="00E85758" w:rsidRDefault="002425D8" w:rsidP="002425D8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1FFB66C6" w14:textId="77777777" w:rsidR="002425D8" w:rsidRPr="00E85758" w:rsidRDefault="002425D8" w:rsidP="002425D8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RCC ((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RCC_Reg_def_t</w:t>
      </w:r>
      <w:proofErr w:type="spellEnd"/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*)RCC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_BASEADDR)</w:t>
      </w:r>
    </w:p>
    <w:p w14:paraId="0AA28C34" w14:textId="77777777" w:rsidR="002425D8" w:rsidRPr="00E85758" w:rsidRDefault="002425D8" w:rsidP="002425D8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18E96B4E" w14:textId="77777777" w:rsidR="002425D8" w:rsidRPr="00E85758" w:rsidRDefault="002425D8" w:rsidP="002425D8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//GPIO clock enable</w:t>
      </w:r>
    </w:p>
    <w:p w14:paraId="4DC63C98" w14:textId="77777777" w:rsidR="002425D8" w:rsidRPr="00E85758" w:rsidRDefault="002425D8" w:rsidP="002425D8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GPIOA_pclock_</w:t>
      </w:r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enable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 (RCC-&gt;AHB1ENR |=(1&lt;&lt;0))</w:t>
      </w:r>
    </w:p>
    <w:p w14:paraId="490F61F8" w14:textId="77777777" w:rsidR="002425D8" w:rsidRPr="00E85758" w:rsidRDefault="002425D8" w:rsidP="002425D8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GPIOB_pclock_</w:t>
      </w:r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enable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 (RCC-&gt;AHB1ENR |=(1&lt;&lt;1))</w:t>
      </w:r>
    </w:p>
    <w:p w14:paraId="6E2E3D42" w14:textId="77777777" w:rsidR="002425D8" w:rsidRPr="00E85758" w:rsidRDefault="002425D8" w:rsidP="002425D8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GPIOC_pclock_</w:t>
      </w:r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enable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 (RCC-&gt;AHB1ENR |=(1&lt;&lt;2))</w:t>
      </w:r>
    </w:p>
    <w:p w14:paraId="7EF108D4" w14:textId="77777777" w:rsidR="002425D8" w:rsidRPr="00E85758" w:rsidRDefault="002425D8" w:rsidP="002425D8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GPIOD_pclock_</w:t>
      </w:r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enable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 (RCC-&gt;AHB1ENR |=(1&lt;&lt;3))</w:t>
      </w:r>
    </w:p>
    <w:p w14:paraId="7FECB6F4" w14:textId="77777777" w:rsidR="002425D8" w:rsidRPr="00E85758" w:rsidRDefault="002425D8" w:rsidP="002425D8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GPIOE_pclock_</w:t>
      </w:r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enable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    (RCC-&gt;AHB1ENR |=(1&lt;&lt;4))</w:t>
      </w:r>
    </w:p>
    <w:p w14:paraId="3733BE47" w14:textId="77777777" w:rsidR="002425D8" w:rsidRPr="00E85758" w:rsidRDefault="002425D8" w:rsidP="002425D8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GPIOF_pclock_</w:t>
      </w:r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enable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 (RCC-&gt;AHB1ENR |=(1&lt;&lt;5))</w:t>
      </w:r>
    </w:p>
    <w:p w14:paraId="57178B93" w14:textId="77777777" w:rsidR="002425D8" w:rsidRPr="00E85758" w:rsidRDefault="002425D8" w:rsidP="002425D8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GPIOG_pclock_</w:t>
      </w:r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enable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 (RCC-&gt;AHB1ENR |=(1&lt;&lt;6))</w:t>
      </w:r>
    </w:p>
    <w:p w14:paraId="3D5261D1" w14:textId="77777777" w:rsidR="002425D8" w:rsidRPr="00E85758" w:rsidRDefault="002425D8" w:rsidP="002425D8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GPIOH_pclock_</w:t>
      </w:r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enable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 (RCC-&gt;AHB1ENR |=(1&lt;&lt;7))</w:t>
      </w:r>
    </w:p>
    <w:p w14:paraId="1C7F597B" w14:textId="77777777" w:rsidR="002425D8" w:rsidRPr="00E85758" w:rsidRDefault="002425D8" w:rsidP="002425D8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GPIOI_pclock_</w:t>
      </w:r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enable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 (RCC-&gt;AHB1ENR |=(1&lt;&lt;8))</w:t>
      </w:r>
    </w:p>
    <w:p w14:paraId="5C989342" w14:textId="77777777" w:rsidR="002425D8" w:rsidRPr="00E85758" w:rsidRDefault="002425D8" w:rsidP="002425D8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64562111" w14:textId="77777777" w:rsidR="002425D8" w:rsidRPr="00E85758" w:rsidRDefault="002425D8" w:rsidP="002425D8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//GPIO peripheral clock disable macros</w:t>
      </w:r>
    </w:p>
    <w:p w14:paraId="573F7E10" w14:textId="7F15EA29" w:rsidR="002425D8" w:rsidRPr="00E85758" w:rsidRDefault="002425D8" w:rsidP="002425D8">
      <w:pPr>
        <w:pStyle w:val="ListParagraph"/>
        <w:autoSpaceDE w:val="0"/>
        <w:autoSpaceDN w:val="0"/>
        <w:adjustRightInd w:val="0"/>
        <w:ind w:left="-360" w:right="-814"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="006D0A1C"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="006D0A1C" w:rsidRPr="00E85758">
        <w:rPr>
          <w:rFonts w:ascii="Times New Roman" w:hAnsi="Times New Roman"/>
          <w:color w:val="000000"/>
          <w:sz w:val="20"/>
          <w:szCs w:val="20"/>
          <w:lang w:bidi="ar-SA"/>
        </w:rPr>
        <w:t>GPIOA_pclock_</w:t>
      </w:r>
      <w:proofErr w:type="gramStart"/>
      <w:r w:rsidR="006D0A1C" w:rsidRPr="00E85758">
        <w:rPr>
          <w:rFonts w:ascii="Times New Roman" w:hAnsi="Times New Roman"/>
          <w:color w:val="000000"/>
          <w:sz w:val="20"/>
          <w:szCs w:val="20"/>
          <w:lang w:bidi="ar-SA"/>
        </w:rPr>
        <w:t>disable</w:t>
      </w:r>
      <w:proofErr w:type="spellEnd"/>
      <w:r w:rsidR="006D0A1C"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gramEnd"/>
      <w:r w:rsidR="006D0A1C"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)    </w:t>
      </w: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do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{ (RCC-&gt;AHB1RSTR |= (1 &lt;&lt; 0)); (RCC-&gt;AHB1RSTR &amp;= ~(1 &lt;&lt; 0)); }</w:t>
      </w: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while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(0)</w:t>
      </w:r>
    </w:p>
    <w:p w14:paraId="39D41370" w14:textId="3AECC1F0" w:rsidR="002425D8" w:rsidRPr="00E85758" w:rsidRDefault="002425D8" w:rsidP="002425D8">
      <w:pPr>
        <w:pStyle w:val="ListParagraph"/>
        <w:autoSpaceDE w:val="0"/>
        <w:autoSpaceDN w:val="0"/>
        <w:adjustRightInd w:val="0"/>
        <w:ind w:left="-360" w:right="-814"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="006D0A1C"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="006D0A1C" w:rsidRPr="00E85758">
        <w:rPr>
          <w:rFonts w:ascii="Times New Roman" w:hAnsi="Times New Roman"/>
          <w:color w:val="000000"/>
          <w:sz w:val="20"/>
          <w:szCs w:val="20"/>
          <w:lang w:bidi="ar-SA"/>
        </w:rPr>
        <w:t>GPIOB_pclock_</w:t>
      </w:r>
      <w:proofErr w:type="gramStart"/>
      <w:r w:rsidR="006D0A1C" w:rsidRPr="00E85758">
        <w:rPr>
          <w:rFonts w:ascii="Times New Roman" w:hAnsi="Times New Roman"/>
          <w:color w:val="000000"/>
          <w:sz w:val="20"/>
          <w:szCs w:val="20"/>
          <w:lang w:bidi="ar-SA"/>
        </w:rPr>
        <w:t>disable</w:t>
      </w:r>
      <w:proofErr w:type="spellEnd"/>
      <w:r w:rsidR="006D0A1C"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gramEnd"/>
      <w:r w:rsidR="006D0A1C" w:rsidRPr="00E85758">
        <w:rPr>
          <w:rFonts w:ascii="Times New Roman" w:hAnsi="Times New Roman"/>
          <w:color w:val="000000"/>
          <w:sz w:val="20"/>
          <w:szCs w:val="20"/>
          <w:lang w:bidi="ar-SA"/>
        </w:rPr>
        <w:t>)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   </w:t>
      </w: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do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{ (RCC-&gt;AHB1RSTR |= (1 &lt;&lt; 0)); (RCC-&gt;AHB1RSTR &amp;= ~(1 &lt;&lt; 0)); }</w:t>
      </w: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while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(0)</w:t>
      </w:r>
    </w:p>
    <w:p w14:paraId="17FA918C" w14:textId="4A84F0EF" w:rsidR="002425D8" w:rsidRPr="00E85758" w:rsidRDefault="002425D8" w:rsidP="002425D8">
      <w:pPr>
        <w:pStyle w:val="ListParagraph"/>
        <w:autoSpaceDE w:val="0"/>
        <w:autoSpaceDN w:val="0"/>
        <w:adjustRightInd w:val="0"/>
        <w:ind w:left="-360" w:right="-814"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GPIOC_pclock_</w:t>
      </w:r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disable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)    </w:t>
      </w: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do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{ (RCC-&gt;AHB1RSTR |= (1 &lt;&lt; 0)); (RCC-&gt;AHB1RSTR &amp;= ~(1 &lt;&lt; 0)); }</w:t>
      </w: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while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(0)</w:t>
      </w:r>
    </w:p>
    <w:p w14:paraId="02AE63E2" w14:textId="6086FFD6" w:rsidR="002425D8" w:rsidRPr="00E85758" w:rsidRDefault="002425D8" w:rsidP="002425D8">
      <w:pPr>
        <w:pStyle w:val="ListParagraph"/>
        <w:autoSpaceDE w:val="0"/>
        <w:autoSpaceDN w:val="0"/>
        <w:adjustRightInd w:val="0"/>
        <w:ind w:left="-360" w:right="-814"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GPIOD_pclock_</w:t>
      </w:r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disable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)    </w:t>
      </w: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do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{ (RCC-&gt;AHB1RSTR |= (1 &lt;&lt; 0)); (RCC-&gt;AHB1RSTR &amp;= ~(1 &lt;&lt; 0)); }</w:t>
      </w: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while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(0)</w:t>
      </w:r>
    </w:p>
    <w:p w14:paraId="773A752B" w14:textId="0005535C" w:rsidR="002425D8" w:rsidRPr="00E85758" w:rsidRDefault="002425D8" w:rsidP="002425D8">
      <w:pPr>
        <w:pStyle w:val="ListParagraph"/>
        <w:autoSpaceDE w:val="0"/>
        <w:autoSpaceDN w:val="0"/>
        <w:adjustRightInd w:val="0"/>
        <w:ind w:left="-360" w:right="-814"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GPIOE_pclock_</w:t>
      </w:r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disable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</w:t>
      </w:r>
      <w:r w:rsidR="006D0A1C"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  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do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{ (RCC-&gt;AHB1RSTR |= (1 &lt;&lt; 0)); (RCC-&gt;AHB1RSTR &amp;= ~(1 &lt;&lt; 0)); }</w:t>
      </w: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while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(0)</w:t>
      </w:r>
    </w:p>
    <w:p w14:paraId="18ADE8F0" w14:textId="7A921416" w:rsidR="002425D8" w:rsidRPr="00E85758" w:rsidRDefault="002425D8" w:rsidP="002425D8">
      <w:pPr>
        <w:pStyle w:val="ListParagraph"/>
        <w:autoSpaceDE w:val="0"/>
        <w:autoSpaceDN w:val="0"/>
        <w:adjustRightInd w:val="0"/>
        <w:ind w:left="-360" w:right="-814"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="006D0A1C"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="006D0A1C" w:rsidRPr="00E85758">
        <w:rPr>
          <w:rFonts w:ascii="Times New Roman" w:hAnsi="Times New Roman"/>
          <w:color w:val="000000"/>
          <w:sz w:val="20"/>
          <w:szCs w:val="20"/>
          <w:lang w:bidi="ar-SA"/>
        </w:rPr>
        <w:t>GPIOF_pclock_</w:t>
      </w:r>
      <w:proofErr w:type="gramStart"/>
      <w:r w:rsidR="006D0A1C" w:rsidRPr="00E85758">
        <w:rPr>
          <w:rFonts w:ascii="Times New Roman" w:hAnsi="Times New Roman"/>
          <w:color w:val="000000"/>
          <w:sz w:val="20"/>
          <w:szCs w:val="20"/>
          <w:lang w:bidi="ar-SA"/>
        </w:rPr>
        <w:t>disable</w:t>
      </w:r>
      <w:proofErr w:type="spellEnd"/>
      <w:r w:rsidR="006D0A1C"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gramEnd"/>
      <w:r w:rsidR="006D0A1C" w:rsidRPr="00E85758">
        <w:rPr>
          <w:rFonts w:ascii="Times New Roman" w:hAnsi="Times New Roman"/>
          <w:color w:val="000000"/>
          <w:sz w:val="20"/>
          <w:szCs w:val="20"/>
          <w:lang w:bidi="ar-SA"/>
        </w:rPr>
        <w:t>)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   </w:t>
      </w: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do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{ (RCC-&gt;AHB1RSTR |= (1 &lt;&lt; 0)); (RCC-&gt;AHB1RSTR &amp;= ~(1 &lt;&lt; 0)); }</w:t>
      </w: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while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(0)</w:t>
      </w:r>
    </w:p>
    <w:p w14:paraId="62CE0265" w14:textId="222B3697" w:rsidR="002425D8" w:rsidRPr="00E85758" w:rsidRDefault="002425D8" w:rsidP="002425D8">
      <w:pPr>
        <w:pStyle w:val="ListParagraph"/>
        <w:autoSpaceDE w:val="0"/>
        <w:autoSpaceDN w:val="0"/>
        <w:adjustRightInd w:val="0"/>
        <w:ind w:left="-360" w:right="-814"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="006D0A1C"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="006D0A1C" w:rsidRPr="00E85758">
        <w:rPr>
          <w:rFonts w:ascii="Times New Roman" w:hAnsi="Times New Roman"/>
          <w:color w:val="000000"/>
          <w:sz w:val="20"/>
          <w:szCs w:val="20"/>
          <w:lang w:bidi="ar-SA"/>
        </w:rPr>
        <w:t>GPIOG_pclock_</w:t>
      </w:r>
      <w:proofErr w:type="gramStart"/>
      <w:r w:rsidR="006D0A1C" w:rsidRPr="00E85758">
        <w:rPr>
          <w:rFonts w:ascii="Times New Roman" w:hAnsi="Times New Roman"/>
          <w:color w:val="000000"/>
          <w:sz w:val="20"/>
          <w:szCs w:val="20"/>
          <w:lang w:bidi="ar-SA"/>
        </w:rPr>
        <w:t>disable</w:t>
      </w:r>
      <w:proofErr w:type="spellEnd"/>
      <w:r w:rsidR="006D0A1C"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gramEnd"/>
      <w:r w:rsidR="006D0A1C"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)    </w:t>
      </w: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do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{ (RCC-&gt;AHB1RSTR |= (1 &lt;&lt; 0)); (RCC-&gt;AHB1RSTR &amp;= ~(1 &lt;&lt; 0)); }</w:t>
      </w: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while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(0)</w:t>
      </w:r>
    </w:p>
    <w:p w14:paraId="143EDA46" w14:textId="15660738" w:rsidR="002425D8" w:rsidRPr="00E85758" w:rsidRDefault="002425D8" w:rsidP="002425D8">
      <w:pPr>
        <w:pStyle w:val="ListParagraph"/>
        <w:autoSpaceDE w:val="0"/>
        <w:autoSpaceDN w:val="0"/>
        <w:adjustRightInd w:val="0"/>
        <w:ind w:left="-360" w:right="-814"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="006D0A1C"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="006D0A1C" w:rsidRPr="00E85758">
        <w:rPr>
          <w:rFonts w:ascii="Times New Roman" w:hAnsi="Times New Roman"/>
          <w:color w:val="000000"/>
          <w:sz w:val="20"/>
          <w:szCs w:val="20"/>
          <w:lang w:bidi="ar-SA"/>
        </w:rPr>
        <w:t>GPIOH_pclock_</w:t>
      </w:r>
      <w:proofErr w:type="gramStart"/>
      <w:r w:rsidR="006D0A1C" w:rsidRPr="00E85758">
        <w:rPr>
          <w:rFonts w:ascii="Times New Roman" w:hAnsi="Times New Roman"/>
          <w:color w:val="000000"/>
          <w:sz w:val="20"/>
          <w:szCs w:val="20"/>
          <w:lang w:bidi="ar-SA"/>
        </w:rPr>
        <w:t>disable</w:t>
      </w:r>
      <w:proofErr w:type="spellEnd"/>
      <w:r w:rsidR="006D0A1C"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gramEnd"/>
      <w:r w:rsidR="006D0A1C"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)   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do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{ (RCC-&gt;AHB1RSTR |= (1 &lt;&lt; 0)); (RCC-&gt;AHB1RSTR &amp;= ~(1 &lt;&lt; 0)); }</w:t>
      </w: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while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(0)</w:t>
      </w:r>
    </w:p>
    <w:p w14:paraId="4A487364" w14:textId="40B7128E" w:rsidR="002425D8" w:rsidRPr="00E85758" w:rsidRDefault="002425D8" w:rsidP="002425D8">
      <w:pPr>
        <w:pStyle w:val="ListParagraph"/>
        <w:autoSpaceDE w:val="0"/>
        <w:autoSpaceDN w:val="0"/>
        <w:adjustRightInd w:val="0"/>
        <w:ind w:left="-360" w:right="-814"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="006D0A1C"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="006D0A1C" w:rsidRPr="00E85758">
        <w:rPr>
          <w:rFonts w:ascii="Times New Roman" w:hAnsi="Times New Roman"/>
          <w:color w:val="000000"/>
          <w:sz w:val="20"/>
          <w:szCs w:val="20"/>
          <w:lang w:bidi="ar-SA"/>
        </w:rPr>
        <w:t>GPIOI_pclock_</w:t>
      </w:r>
      <w:proofErr w:type="gramStart"/>
      <w:r w:rsidR="006D0A1C" w:rsidRPr="00E85758">
        <w:rPr>
          <w:rFonts w:ascii="Times New Roman" w:hAnsi="Times New Roman"/>
          <w:color w:val="000000"/>
          <w:sz w:val="20"/>
          <w:szCs w:val="20"/>
          <w:lang w:bidi="ar-SA"/>
        </w:rPr>
        <w:t>disable</w:t>
      </w:r>
      <w:proofErr w:type="spellEnd"/>
      <w:r w:rsidR="006D0A1C"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gramEnd"/>
      <w:r w:rsidR="006D0A1C"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)  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 </w:t>
      </w: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do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{ (RCC-&gt;AHB1RSTR |= (1 &lt;&lt; 0)); (RCC-&gt;AHB1RSTR &amp;= ~(1 &lt;&lt; 0)); }</w:t>
      </w: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while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(0)</w:t>
      </w:r>
    </w:p>
    <w:p w14:paraId="587F9380" w14:textId="77777777" w:rsidR="002425D8" w:rsidRPr="00E85758" w:rsidRDefault="002425D8" w:rsidP="002425D8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//important macro definitions</w:t>
      </w:r>
    </w:p>
    <w:p w14:paraId="314A7CFA" w14:textId="77777777" w:rsidR="002425D8" w:rsidRPr="00E85758" w:rsidRDefault="002425D8" w:rsidP="002425D8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lastRenderedPageBreak/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ENABLE     1</w:t>
      </w:r>
    </w:p>
    <w:p w14:paraId="11A956BE" w14:textId="77777777" w:rsidR="002425D8" w:rsidRPr="00E85758" w:rsidRDefault="002425D8" w:rsidP="002425D8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DISABLE   0</w:t>
      </w:r>
    </w:p>
    <w:p w14:paraId="28717B49" w14:textId="77777777" w:rsidR="002425D8" w:rsidRPr="00E85758" w:rsidRDefault="002425D8" w:rsidP="002425D8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GPIO_Pin_Set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  ENABLE</w:t>
      </w:r>
    </w:p>
    <w:p w14:paraId="24936534" w14:textId="77777777" w:rsidR="002425D8" w:rsidRPr="00E85758" w:rsidRDefault="002425D8" w:rsidP="002425D8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GPIO_Pin_Reset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DIABLE</w:t>
      </w:r>
    </w:p>
    <w:p w14:paraId="459E52E2" w14:textId="77777777" w:rsidR="002425D8" w:rsidRPr="00E85758" w:rsidRDefault="002425D8" w:rsidP="002425D8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65DE7D85" w14:textId="77777777" w:rsidR="002425D8" w:rsidRPr="00E85758" w:rsidRDefault="002425D8" w:rsidP="002425D8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#include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2A00FF"/>
          <w:sz w:val="20"/>
          <w:szCs w:val="20"/>
          <w:lang w:bidi="ar-SA"/>
        </w:rPr>
        <w:t>"STM32FXX_GPIO_DRIVER.h"</w:t>
      </w:r>
    </w:p>
    <w:p w14:paraId="238233DB" w14:textId="77777777" w:rsidR="002425D8" w:rsidRPr="00E85758" w:rsidRDefault="002425D8" w:rsidP="002425D8">
      <w:pPr>
        <w:pStyle w:val="ListParagraph"/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6E537F6E" w14:textId="77777777" w:rsidR="00605204" w:rsidRDefault="002425D8" w:rsidP="00605204">
      <w:pPr>
        <w:ind w:left="360" w:firstLine="0"/>
        <w:rPr>
          <w:rFonts w:ascii="Times New Roman" w:hAnsi="Times New Roman"/>
          <w:color w:val="3F7F5F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#endif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/* INC_STM32F4XX_H_ */</w:t>
      </w:r>
    </w:p>
    <w:p w14:paraId="686B8B29" w14:textId="77777777" w:rsidR="00605204" w:rsidRDefault="00605204" w:rsidP="00605204">
      <w:pPr>
        <w:ind w:firstLine="0"/>
        <w:rPr>
          <w:rFonts w:ascii="Times New Roman" w:hAnsi="Times New Roman"/>
          <w:b/>
        </w:rPr>
      </w:pPr>
    </w:p>
    <w:p w14:paraId="4E44D8AC" w14:textId="77777777" w:rsidR="00605204" w:rsidRDefault="00605204" w:rsidP="00605204">
      <w:pPr>
        <w:ind w:firstLine="0"/>
        <w:rPr>
          <w:rFonts w:ascii="Times New Roman" w:hAnsi="Times New Roman"/>
          <w:b/>
        </w:rPr>
      </w:pPr>
    </w:p>
    <w:p w14:paraId="0B249B53" w14:textId="1E37ACD2" w:rsidR="0013042F" w:rsidRPr="00605204" w:rsidRDefault="00605204" w:rsidP="00605204">
      <w:pPr>
        <w:pStyle w:val="Heading2"/>
        <w:rPr>
          <w:rFonts w:ascii="Times New Roman" w:hAnsi="Times New Roman"/>
          <w:sz w:val="28"/>
          <w:szCs w:val="28"/>
        </w:rPr>
      </w:pPr>
      <w:bookmarkStart w:id="16" w:name="_Toc60519632"/>
      <w:r w:rsidRPr="00605204">
        <w:rPr>
          <w:rFonts w:ascii="Times New Roman" w:hAnsi="Times New Roman"/>
          <w:b/>
          <w:sz w:val="28"/>
          <w:szCs w:val="28"/>
        </w:rPr>
        <w:t xml:space="preserve">2.2 </w:t>
      </w:r>
      <w:r w:rsidR="0013042F" w:rsidRPr="00605204">
        <w:rPr>
          <w:rFonts w:ascii="Times New Roman" w:hAnsi="Times New Roman"/>
          <w:b/>
          <w:sz w:val="28"/>
          <w:szCs w:val="28"/>
        </w:rPr>
        <w:t>GPIO Driver File</w:t>
      </w:r>
      <w:bookmarkEnd w:id="16"/>
      <w:r w:rsidR="0013042F" w:rsidRPr="00605204">
        <w:rPr>
          <w:rFonts w:ascii="Times New Roman" w:hAnsi="Times New Roman"/>
          <w:b/>
          <w:sz w:val="28"/>
          <w:szCs w:val="28"/>
        </w:rPr>
        <w:t xml:space="preserve"> </w:t>
      </w:r>
    </w:p>
    <w:p w14:paraId="555053BC" w14:textId="6C16AD1C" w:rsidR="006D0A1C" w:rsidRPr="00E85758" w:rsidRDefault="006D0A1C" w:rsidP="006D0A1C">
      <w:pPr>
        <w:rPr>
          <w:rFonts w:ascii="Times New Roman" w:hAnsi="Times New Roman"/>
        </w:rPr>
      </w:pPr>
    </w:p>
    <w:p w14:paraId="0DADADBD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/*</w:t>
      </w:r>
    </w:p>
    <w:p w14:paraId="5AEEDACA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 xml:space="preserve"> * STM32Fxx_GPIO_DRIVER.h</w:t>
      </w:r>
    </w:p>
    <w:p w14:paraId="184C5AE4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 xml:space="preserve"> *</w:t>
      </w:r>
    </w:p>
    <w:p w14:paraId="444798B2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 xml:space="preserve"> *  Created on: </w:t>
      </w:r>
      <w:r w:rsidRPr="00E85758">
        <w:rPr>
          <w:rFonts w:ascii="Times New Roman" w:hAnsi="Times New Roman"/>
          <w:color w:val="3F7F5F"/>
          <w:sz w:val="20"/>
          <w:szCs w:val="20"/>
          <w:u w:val="single"/>
          <w:lang w:bidi="ar-SA"/>
        </w:rPr>
        <w:t>Dec</w:t>
      </w: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 xml:space="preserve"> 28, 2020</w:t>
      </w:r>
    </w:p>
    <w:p w14:paraId="09B9C387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 xml:space="preserve"> *      Author: 99003171</w:t>
      </w:r>
    </w:p>
    <w:p w14:paraId="368EC3DF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 xml:space="preserve"> */</w:t>
      </w:r>
    </w:p>
    <w:p w14:paraId="1DFD13D6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10EEB9B5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#ifndef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INC_STM32FXX_GPIO_DRIVER_H_</w:t>
      </w:r>
    </w:p>
    <w:p w14:paraId="31571ABD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INC_STM32FXX_GPIO_DRIVER_H_</w:t>
      </w:r>
    </w:p>
    <w:p w14:paraId="75A99129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0532BD32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#include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2A00FF"/>
          <w:sz w:val="20"/>
          <w:szCs w:val="20"/>
          <w:lang w:bidi="ar-SA"/>
        </w:rPr>
        <w:t>"STM32F4XX.h"</w:t>
      </w:r>
    </w:p>
    <w:p w14:paraId="0690DED7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7EC19001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//GPIO Pin configuration</w:t>
      </w:r>
    </w:p>
    <w:p w14:paraId="62BE7584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3FAF2C3C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typedef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struct</w:t>
      </w:r>
    </w:p>
    <w:p w14:paraId="3E40C720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{</w:t>
      </w:r>
    </w:p>
    <w:p w14:paraId="5623DB7C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uint8_t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GPIO_PinNumber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;</w:t>
      </w:r>
    </w:p>
    <w:p w14:paraId="38A7FB1D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uint8_t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GPIO_PinMode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;</w:t>
      </w:r>
    </w:p>
    <w:p w14:paraId="1F5963ED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uint8_t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GPIO_PinSpeed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;</w:t>
      </w:r>
    </w:p>
    <w:p w14:paraId="435B2D26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uint8_t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GPIO_PinPuPdControl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;</w:t>
      </w:r>
    </w:p>
    <w:p w14:paraId="1BDFF189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uint8_t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GPIO_PinOType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;</w:t>
      </w:r>
    </w:p>
    <w:p w14:paraId="7941C95E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uint8_t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GPIO_PinAltFunMode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;</w:t>
      </w:r>
    </w:p>
    <w:p w14:paraId="6BD7089E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}</w:t>
      </w:r>
      <w:proofErr w:type="spellStart"/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GPIO</w:t>
      </w:r>
      <w:proofErr w:type="gramEnd"/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_Pin_Config_t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;</w:t>
      </w:r>
    </w:p>
    <w:p w14:paraId="33727DC6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4A4FEFD1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 GPIO Handle Structure</w:t>
      </w:r>
    </w:p>
    <w:p w14:paraId="77B00B6D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37B34105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typedef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struct</w:t>
      </w:r>
    </w:p>
    <w:p w14:paraId="72D2305C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{  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  </w:t>
      </w: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 pin definitions</w:t>
      </w:r>
    </w:p>
    <w:p w14:paraId="04962792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proofErr w:type="spellStart"/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GPIO_Reg_def_t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*</w:t>
      </w:r>
      <w:proofErr w:type="spellStart"/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; </w:t>
      </w: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//this holds base address of GPIO port to which port belongs</w:t>
      </w:r>
    </w:p>
    <w:p w14:paraId="0F78C01E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proofErr w:type="spellStart"/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GPIO_Pin_Config_t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pin_config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;</w:t>
      </w: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 xml:space="preserve">//GPIO pin </w:t>
      </w:r>
      <w:r w:rsidRPr="00E85758">
        <w:rPr>
          <w:rFonts w:ascii="Times New Roman" w:hAnsi="Times New Roman"/>
          <w:color w:val="3F7F5F"/>
          <w:sz w:val="20"/>
          <w:szCs w:val="20"/>
          <w:u w:val="single"/>
          <w:lang w:bidi="ar-SA"/>
        </w:rPr>
        <w:t>config</w:t>
      </w: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 xml:space="preserve"> setting</w:t>
      </w:r>
    </w:p>
    <w:p w14:paraId="266EFB98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}</w:t>
      </w:r>
      <w:proofErr w:type="spellStart"/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GPIO</w:t>
      </w:r>
      <w:proofErr w:type="gramEnd"/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_Handle_t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;</w:t>
      </w:r>
    </w:p>
    <w:p w14:paraId="0AB6AEA5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1D569ACE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 macros for pin numbers</w:t>
      </w:r>
    </w:p>
    <w:p w14:paraId="1E7D806B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GPIO_Pin_Number_0 0</w:t>
      </w:r>
    </w:p>
    <w:p w14:paraId="4FB44975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GPIO_Pin_Number_1 1</w:t>
      </w:r>
    </w:p>
    <w:p w14:paraId="5272FD5F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GPIO_Pin_Number_2 2</w:t>
      </w:r>
    </w:p>
    <w:p w14:paraId="206F069F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GPIO_Pin_Number_3 3</w:t>
      </w:r>
    </w:p>
    <w:p w14:paraId="5E5DC4D2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GPIO_Pin_Number_4 4</w:t>
      </w:r>
    </w:p>
    <w:p w14:paraId="4E549BEF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GPIO_Pin_Number_5 5</w:t>
      </w:r>
    </w:p>
    <w:p w14:paraId="1EEEEC07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lastRenderedPageBreak/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GPIO_Pin_Number_6 6</w:t>
      </w:r>
    </w:p>
    <w:p w14:paraId="4EE197F7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GPIO_Pin_Number_7 7</w:t>
      </w:r>
    </w:p>
    <w:p w14:paraId="3F8FCD40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GPIO_Pin_Number_8 8</w:t>
      </w:r>
    </w:p>
    <w:p w14:paraId="0AC1E705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GPIO_Pin_Number_9 9</w:t>
      </w:r>
    </w:p>
    <w:p w14:paraId="4BC86B54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GPIO_Pin_Number_10 10</w:t>
      </w:r>
    </w:p>
    <w:p w14:paraId="62CA5E6A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GPIO_Pin_Number_11 11</w:t>
      </w:r>
    </w:p>
    <w:p w14:paraId="0894EDBD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GPIO_Pin_Number_12 12</w:t>
      </w:r>
    </w:p>
    <w:p w14:paraId="54712E58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GPIO_Pin_Number_13 13</w:t>
      </w:r>
    </w:p>
    <w:p w14:paraId="150BD923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GPIO_Pin_Number_14 14</w:t>
      </w:r>
    </w:p>
    <w:p w14:paraId="0295CE2A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GPIO_Pin_Number_15 15</w:t>
      </w:r>
    </w:p>
    <w:p w14:paraId="4812C872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13A0972F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 macros for pin modes</w:t>
      </w:r>
    </w:p>
    <w:p w14:paraId="12D4A16C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GPIO_PinMode_IN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0 </w:t>
      </w: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 non interrupt modes</w:t>
      </w:r>
    </w:p>
    <w:p w14:paraId="02415A52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GPIO_PinMode_OUT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1</w:t>
      </w:r>
    </w:p>
    <w:p w14:paraId="2032A41A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GPIO_PinMode_ALTFN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  2</w:t>
      </w:r>
    </w:p>
    <w:p w14:paraId="51CE48A5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GPIO_PinMode_ANALOG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3</w:t>
      </w:r>
    </w:p>
    <w:p w14:paraId="71C5D28E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GPIO_PinMode_IT_FT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  4 </w:t>
      </w: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 falling edge triggered</w:t>
      </w:r>
    </w:p>
    <w:p w14:paraId="4D2B9203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GPIO_PinMode_IT_RT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  5 </w:t>
      </w: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 raising edge triggered</w:t>
      </w:r>
    </w:p>
    <w:p w14:paraId="1B8D63D2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GPIO_PinMode_IT_RFT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6 </w:t>
      </w: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 falling &amp; raising edge triggered</w:t>
      </w:r>
    </w:p>
    <w:p w14:paraId="1A3B23E4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69DCA8EF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 macros for pin speed</w:t>
      </w:r>
    </w:p>
    <w:p w14:paraId="5149C120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GPIO_Speed_LOW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0  </w:t>
      </w: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</w:t>
      </w:r>
      <w:proofErr w:type="gramEnd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/low speed</w:t>
      </w:r>
    </w:p>
    <w:p w14:paraId="1582BC79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GPIO_Speed_MEDIUM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1 </w:t>
      </w: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//Medium speed</w:t>
      </w:r>
    </w:p>
    <w:p w14:paraId="53852B3F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GPIO_Speed_FAST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2 </w:t>
      </w: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//High Speed</w:t>
      </w:r>
    </w:p>
    <w:p w14:paraId="36D9000E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GPIO_Speed_HIGH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3 </w:t>
      </w: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//Very High speed</w:t>
      </w:r>
    </w:p>
    <w:p w14:paraId="3DE3EFB4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6C6FA554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 macros for pin PUPD control</w:t>
      </w:r>
    </w:p>
    <w:p w14:paraId="122678A9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GPIO_PinPuPdControl_PUPD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0 </w:t>
      </w: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 no pull up pull down</w:t>
      </w:r>
    </w:p>
    <w:p w14:paraId="68EFA9A8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GPIO_PinPuPdControl_PU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1 </w:t>
      </w: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 pull up</w:t>
      </w:r>
    </w:p>
    <w:p w14:paraId="4D4C900F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GPIO_PinPuPdControl_PD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2 </w:t>
      </w: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 pull down</w:t>
      </w:r>
    </w:p>
    <w:p w14:paraId="0D3F7D39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GPIO_PinPuPdControl_Reserved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3 </w:t>
      </w: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 reserved</w:t>
      </w:r>
    </w:p>
    <w:p w14:paraId="57B3AB27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22B9E0E5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 xml:space="preserve">// macros for pin </w:t>
      </w:r>
      <w:proofErr w:type="spellStart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OType</w:t>
      </w:r>
      <w:proofErr w:type="spellEnd"/>
    </w:p>
    <w:p w14:paraId="4FF56FFB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GPIO_PinOType_PP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0 </w:t>
      </w: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//push pull</w:t>
      </w:r>
    </w:p>
    <w:p w14:paraId="15D5D245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#define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GPIO_PinOType_OD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1 </w:t>
      </w: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//open drain</w:t>
      </w:r>
    </w:p>
    <w:p w14:paraId="46F04BA0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39347C53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 GPIO driver API'S</w:t>
      </w:r>
    </w:p>
    <w:p w14:paraId="2D9250E6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61364BBD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//Peripheral clock setup</w:t>
      </w:r>
    </w:p>
    <w:p w14:paraId="7B0476BC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void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b/>
          <w:bCs/>
          <w:color w:val="000000"/>
          <w:sz w:val="20"/>
          <w:szCs w:val="20"/>
          <w:lang w:bidi="ar-SA"/>
        </w:rPr>
        <w:t>GPIO_</w:t>
      </w:r>
      <w:proofErr w:type="gramStart"/>
      <w:r w:rsidRPr="00E85758">
        <w:rPr>
          <w:rFonts w:ascii="Times New Roman" w:hAnsi="Times New Roman"/>
          <w:b/>
          <w:bCs/>
          <w:color w:val="000000"/>
          <w:sz w:val="20"/>
          <w:szCs w:val="20"/>
          <w:lang w:bidi="ar-SA"/>
        </w:rPr>
        <w:t>PeriClockControl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spellStart"/>
      <w:proofErr w:type="gramEnd"/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GPIO_Reg_def_t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*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, </w:t>
      </w: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uint8_t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EnorDi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);</w:t>
      </w:r>
    </w:p>
    <w:p w14:paraId="754C0BC5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016C7FFA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</w:t>
      </w:r>
      <w:r w:rsidRPr="00E85758">
        <w:rPr>
          <w:rFonts w:ascii="Times New Roman" w:hAnsi="Times New Roman"/>
          <w:color w:val="3F7F5F"/>
          <w:sz w:val="20"/>
          <w:szCs w:val="20"/>
          <w:u w:val="single"/>
          <w:lang w:bidi="ar-SA"/>
        </w:rPr>
        <w:t>Init</w:t>
      </w: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 xml:space="preserve"> and </w:t>
      </w:r>
      <w:proofErr w:type="spellStart"/>
      <w:r w:rsidRPr="00E85758">
        <w:rPr>
          <w:rFonts w:ascii="Times New Roman" w:hAnsi="Times New Roman"/>
          <w:color w:val="3F7F5F"/>
          <w:sz w:val="20"/>
          <w:szCs w:val="20"/>
          <w:u w:val="single"/>
          <w:lang w:bidi="ar-SA"/>
        </w:rPr>
        <w:t>Deinit</w:t>
      </w:r>
      <w:proofErr w:type="spellEnd"/>
    </w:p>
    <w:p w14:paraId="3A765397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void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b/>
          <w:bCs/>
          <w:color w:val="000000"/>
          <w:sz w:val="20"/>
          <w:szCs w:val="20"/>
          <w:lang w:bidi="ar-SA"/>
        </w:rPr>
        <w:t>GPIO_</w:t>
      </w:r>
      <w:proofErr w:type="gramStart"/>
      <w:r w:rsidRPr="00E85758">
        <w:rPr>
          <w:rFonts w:ascii="Times New Roman" w:hAnsi="Times New Roman"/>
          <w:b/>
          <w:bCs/>
          <w:color w:val="000000"/>
          <w:sz w:val="20"/>
          <w:szCs w:val="20"/>
          <w:lang w:bidi="ar-SA"/>
        </w:rPr>
        <w:t>Init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spellStart"/>
      <w:proofErr w:type="gramEnd"/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GPIO_Handle_t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*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pGPIOHandle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);</w:t>
      </w:r>
    </w:p>
    <w:p w14:paraId="6871A36B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void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b/>
          <w:bCs/>
          <w:color w:val="000000"/>
          <w:sz w:val="20"/>
          <w:szCs w:val="20"/>
          <w:lang w:bidi="ar-SA"/>
        </w:rPr>
        <w:t>GPIO_</w:t>
      </w:r>
      <w:proofErr w:type="gramStart"/>
      <w:r w:rsidRPr="00E85758">
        <w:rPr>
          <w:rFonts w:ascii="Times New Roman" w:hAnsi="Times New Roman"/>
          <w:b/>
          <w:bCs/>
          <w:color w:val="000000"/>
          <w:sz w:val="20"/>
          <w:szCs w:val="20"/>
          <w:lang w:bidi="ar-SA"/>
        </w:rPr>
        <w:t>DeInit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spellStart"/>
      <w:proofErr w:type="gramEnd"/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GPIO_Reg_def_t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*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);</w:t>
      </w:r>
    </w:p>
    <w:p w14:paraId="6A9723D3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43463B55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//Data Read and Write</w:t>
      </w:r>
    </w:p>
    <w:p w14:paraId="785EF202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uint8_t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b/>
          <w:bCs/>
          <w:color w:val="000000"/>
          <w:sz w:val="20"/>
          <w:szCs w:val="20"/>
          <w:lang w:bidi="ar-SA"/>
        </w:rPr>
        <w:t>GPIO_</w:t>
      </w:r>
      <w:proofErr w:type="gramStart"/>
      <w:r w:rsidRPr="00E85758">
        <w:rPr>
          <w:rFonts w:ascii="Times New Roman" w:hAnsi="Times New Roman"/>
          <w:b/>
          <w:bCs/>
          <w:color w:val="000000"/>
          <w:sz w:val="20"/>
          <w:szCs w:val="20"/>
          <w:lang w:bidi="ar-SA"/>
        </w:rPr>
        <w:t>ReadFromInputPin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spellStart"/>
      <w:proofErr w:type="gramEnd"/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GPIO_Reg_def_t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*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, </w:t>
      </w: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uint8_t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PinNumber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);</w:t>
      </w:r>
    </w:p>
    <w:p w14:paraId="6D773787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uint16_t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b/>
          <w:bCs/>
          <w:color w:val="000000"/>
          <w:sz w:val="20"/>
          <w:szCs w:val="20"/>
          <w:lang w:bidi="ar-SA"/>
        </w:rPr>
        <w:t>GPIO_</w:t>
      </w:r>
      <w:proofErr w:type="gramStart"/>
      <w:r w:rsidRPr="00E85758">
        <w:rPr>
          <w:rFonts w:ascii="Times New Roman" w:hAnsi="Times New Roman"/>
          <w:b/>
          <w:bCs/>
          <w:color w:val="000000"/>
          <w:sz w:val="20"/>
          <w:szCs w:val="20"/>
          <w:lang w:bidi="ar-SA"/>
        </w:rPr>
        <w:t>ReadFromInputPort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spellStart"/>
      <w:proofErr w:type="gramEnd"/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GPIO_Reg_def_t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*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);</w:t>
      </w:r>
    </w:p>
    <w:p w14:paraId="119A192D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void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b/>
          <w:bCs/>
          <w:color w:val="000000"/>
          <w:sz w:val="20"/>
          <w:szCs w:val="20"/>
          <w:lang w:bidi="ar-SA"/>
        </w:rPr>
        <w:t>GPIO_</w:t>
      </w:r>
      <w:proofErr w:type="gramStart"/>
      <w:r w:rsidRPr="00E85758">
        <w:rPr>
          <w:rFonts w:ascii="Times New Roman" w:hAnsi="Times New Roman"/>
          <w:b/>
          <w:bCs/>
          <w:color w:val="000000"/>
          <w:sz w:val="20"/>
          <w:szCs w:val="20"/>
          <w:lang w:bidi="ar-SA"/>
        </w:rPr>
        <w:t>WriteToOutputPin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spellStart"/>
      <w:proofErr w:type="gramEnd"/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GPIO_Reg_def_t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*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, </w:t>
      </w: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uint8_t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PinNumber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, </w:t>
      </w: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uint8_t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Value);</w:t>
      </w:r>
    </w:p>
    <w:p w14:paraId="5FC492CF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void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b/>
          <w:bCs/>
          <w:color w:val="000000"/>
          <w:sz w:val="20"/>
          <w:szCs w:val="20"/>
          <w:lang w:bidi="ar-SA"/>
        </w:rPr>
        <w:t>GPIO_</w:t>
      </w:r>
      <w:proofErr w:type="gramStart"/>
      <w:r w:rsidRPr="00E85758">
        <w:rPr>
          <w:rFonts w:ascii="Times New Roman" w:hAnsi="Times New Roman"/>
          <w:b/>
          <w:bCs/>
          <w:color w:val="000000"/>
          <w:sz w:val="20"/>
          <w:szCs w:val="20"/>
          <w:lang w:bidi="ar-SA"/>
        </w:rPr>
        <w:t>WriteToOutputPort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spellStart"/>
      <w:proofErr w:type="gramEnd"/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GPIO_Reg_def_t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*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, </w:t>
      </w: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uint16_t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Value);</w:t>
      </w:r>
    </w:p>
    <w:p w14:paraId="134109A3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void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proofErr w:type="gramStart"/>
      <w:r w:rsidRPr="00E85758">
        <w:rPr>
          <w:rFonts w:ascii="Times New Roman" w:hAnsi="Times New Roman"/>
          <w:b/>
          <w:bCs/>
          <w:color w:val="000000"/>
          <w:sz w:val="20"/>
          <w:szCs w:val="20"/>
          <w:lang w:bidi="ar-SA"/>
        </w:rPr>
        <w:t>GPIOToggleOutputPin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spellStart"/>
      <w:proofErr w:type="gramEnd"/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GPIO_Reg_def_t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*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, </w:t>
      </w: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uint8_t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PinNumber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);</w:t>
      </w:r>
    </w:p>
    <w:p w14:paraId="411B5E0C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51F3D62A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7E785453" w14:textId="5E7A5DB5" w:rsidR="0013042F" w:rsidRDefault="006D0A1C" w:rsidP="0013042F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color w:val="3F7F5F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lastRenderedPageBreak/>
        <w:t>#endif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/* INC_STM32FXX_GPIO_DRIVER_H_ */</w:t>
      </w:r>
    </w:p>
    <w:p w14:paraId="1769C777" w14:textId="77777777" w:rsidR="00605204" w:rsidRDefault="00605204" w:rsidP="0013042F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color w:val="3F7F5F"/>
          <w:sz w:val="20"/>
          <w:szCs w:val="20"/>
          <w:lang w:bidi="ar-SA"/>
        </w:rPr>
      </w:pPr>
    </w:p>
    <w:p w14:paraId="44083408" w14:textId="3D554BD8" w:rsidR="0013042F" w:rsidRPr="00605204" w:rsidRDefault="00605204" w:rsidP="00605204">
      <w:pPr>
        <w:pStyle w:val="Heading2"/>
        <w:rPr>
          <w:rFonts w:ascii="Times New Roman" w:hAnsi="Times New Roman"/>
          <w:b/>
          <w:sz w:val="28"/>
          <w:szCs w:val="28"/>
          <w:lang w:val="en-IN" w:bidi="ar-SA"/>
        </w:rPr>
      </w:pPr>
      <w:bookmarkStart w:id="17" w:name="_Toc60519633"/>
      <w:r w:rsidRPr="00605204">
        <w:rPr>
          <w:rFonts w:ascii="Times New Roman" w:hAnsi="Times New Roman"/>
          <w:b/>
          <w:sz w:val="28"/>
          <w:szCs w:val="28"/>
          <w:lang w:bidi="ar-SA"/>
        </w:rPr>
        <w:t xml:space="preserve">2.3 </w:t>
      </w:r>
      <w:r w:rsidR="0013042F" w:rsidRPr="00605204">
        <w:rPr>
          <w:rFonts w:ascii="Times New Roman" w:hAnsi="Times New Roman"/>
          <w:b/>
          <w:sz w:val="28"/>
          <w:szCs w:val="28"/>
          <w:lang w:val="en-IN" w:bidi="ar-SA"/>
        </w:rPr>
        <w:t>Source File</w:t>
      </w:r>
      <w:bookmarkEnd w:id="17"/>
      <w:r w:rsidR="0013042F" w:rsidRPr="00605204">
        <w:rPr>
          <w:rFonts w:ascii="Times New Roman" w:hAnsi="Times New Roman"/>
          <w:b/>
          <w:sz w:val="28"/>
          <w:szCs w:val="28"/>
          <w:lang w:val="en-IN" w:bidi="ar-SA"/>
        </w:rPr>
        <w:t xml:space="preserve"> </w:t>
      </w:r>
    </w:p>
    <w:p w14:paraId="5CC7C9CB" w14:textId="11C978FD" w:rsidR="0013042F" w:rsidRPr="00E85758" w:rsidRDefault="0013042F" w:rsidP="0013042F">
      <w:pPr>
        <w:rPr>
          <w:rFonts w:ascii="Times New Roman" w:hAnsi="Times New Roman"/>
          <w:lang w:val="en-IN" w:bidi="ar-SA"/>
        </w:rPr>
      </w:pPr>
    </w:p>
    <w:p w14:paraId="13512896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/*</w:t>
      </w:r>
    </w:p>
    <w:p w14:paraId="2B8EB692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* STM32Fxx_GPIO_DRIVER.c</w:t>
      </w:r>
    </w:p>
    <w:p w14:paraId="1CFEBBBC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*</w:t>
      </w:r>
    </w:p>
    <w:p w14:paraId="7374D3B7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 xml:space="preserve">*  Created on: </w:t>
      </w:r>
      <w:r w:rsidRPr="00E85758">
        <w:rPr>
          <w:rFonts w:ascii="Times New Roman" w:hAnsi="Times New Roman"/>
          <w:color w:val="3F7F5F"/>
          <w:sz w:val="20"/>
          <w:szCs w:val="20"/>
          <w:u w:val="single"/>
          <w:lang w:bidi="ar-SA"/>
        </w:rPr>
        <w:t>Dec</w:t>
      </w: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 xml:space="preserve"> 28, 2020</w:t>
      </w:r>
    </w:p>
    <w:p w14:paraId="63EB0B10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*      Author: 99003171</w:t>
      </w:r>
    </w:p>
    <w:p w14:paraId="4B14611E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*/</w:t>
      </w:r>
    </w:p>
    <w:p w14:paraId="67DEA2D9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#include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2A00FF"/>
          <w:sz w:val="20"/>
          <w:szCs w:val="20"/>
          <w:lang w:bidi="ar-SA"/>
        </w:rPr>
        <w:t>"STM32FXX_GPIO_DRIVER.h"</w:t>
      </w:r>
    </w:p>
    <w:p w14:paraId="631A4EB3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034A0A23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 GPIO driver API'S</w:t>
      </w:r>
    </w:p>
    <w:p w14:paraId="4A73A3C6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515ED293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//Peripheral clock setup</w:t>
      </w:r>
    </w:p>
    <w:p w14:paraId="3DC1349C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void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b/>
          <w:bCs/>
          <w:color w:val="000000"/>
          <w:sz w:val="20"/>
          <w:szCs w:val="20"/>
          <w:lang w:bidi="ar-SA"/>
        </w:rPr>
        <w:t>GPIO_</w:t>
      </w:r>
      <w:proofErr w:type="gramStart"/>
      <w:r w:rsidRPr="00E85758">
        <w:rPr>
          <w:rFonts w:ascii="Times New Roman" w:hAnsi="Times New Roman"/>
          <w:b/>
          <w:bCs/>
          <w:color w:val="000000"/>
          <w:sz w:val="20"/>
          <w:szCs w:val="20"/>
          <w:lang w:bidi="ar-SA"/>
        </w:rPr>
        <w:t>PeriClockControl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spellStart"/>
      <w:proofErr w:type="gramEnd"/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GPIO_Reg_def_t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*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, </w:t>
      </w: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uint8_t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EnorDi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</w:t>
      </w:r>
    </w:p>
    <w:p w14:paraId="380C0B08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{</w:t>
      </w:r>
    </w:p>
    <w:p w14:paraId="410FFAE3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proofErr w:type="gramStart"/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if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( 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EnorDi</w:t>
      </w:r>
      <w:proofErr w:type="spellEnd"/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== ENABLE )</w:t>
      </w:r>
    </w:p>
    <w:p w14:paraId="1D18AD29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{</w:t>
      </w:r>
    </w:p>
    <w:p w14:paraId="56B7B770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proofErr w:type="gramStart"/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if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spellStart"/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== GPIOA)</w:t>
      </w:r>
    </w:p>
    <w:p w14:paraId="610530B5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{</w:t>
      </w:r>
    </w:p>
    <w:p w14:paraId="1F2A749C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GPIOA_pclock_</w:t>
      </w:r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enable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);</w:t>
      </w:r>
    </w:p>
    <w:p w14:paraId="3AC84AE1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}</w:t>
      </w:r>
    </w:p>
    <w:p w14:paraId="30ED7B25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else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gramStart"/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if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spellStart"/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== GPIOB)</w:t>
      </w:r>
    </w:p>
    <w:p w14:paraId="219A1961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{</w:t>
      </w:r>
    </w:p>
    <w:p w14:paraId="2FCC5709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GPIOB_pclock_</w:t>
      </w:r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enable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);</w:t>
      </w:r>
    </w:p>
    <w:p w14:paraId="4D33C1F8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}</w:t>
      </w:r>
    </w:p>
    <w:p w14:paraId="55A52ECB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else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gramStart"/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if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spellStart"/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== GPIOC)</w:t>
      </w:r>
    </w:p>
    <w:p w14:paraId="3D010A92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{</w:t>
      </w:r>
    </w:p>
    <w:p w14:paraId="6BFF614C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GPIOC_pclock_</w:t>
      </w:r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enable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);</w:t>
      </w:r>
    </w:p>
    <w:p w14:paraId="3F448DC8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}</w:t>
      </w:r>
    </w:p>
    <w:p w14:paraId="43FFFE28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else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gramStart"/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if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spellStart"/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== GPIOD)</w:t>
      </w:r>
    </w:p>
    <w:p w14:paraId="4EC62FD4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{</w:t>
      </w:r>
    </w:p>
    <w:p w14:paraId="2425B60D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GPIOD_pclock_</w:t>
      </w:r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enable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);</w:t>
      </w:r>
    </w:p>
    <w:p w14:paraId="55C5E8FD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}</w:t>
      </w:r>
    </w:p>
    <w:p w14:paraId="24880AB4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else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gramStart"/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if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spellStart"/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== GPIOE)</w:t>
      </w:r>
    </w:p>
    <w:p w14:paraId="120F583C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{</w:t>
      </w:r>
    </w:p>
    <w:p w14:paraId="71B8BC27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GPIOE_pclock_</w:t>
      </w:r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enable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);</w:t>
      </w:r>
    </w:p>
    <w:p w14:paraId="57171383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}</w:t>
      </w:r>
    </w:p>
    <w:p w14:paraId="2B545F6F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else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gramStart"/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if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spellStart"/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== GPIOF)</w:t>
      </w:r>
    </w:p>
    <w:p w14:paraId="5EDDECCE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{</w:t>
      </w:r>
    </w:p>
    <w:p w14:paraId="02D27F9E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GPIOF_pclock_</w:t>
      </w:r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enable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);</w:t>
      </w:r>
    </w:p>
    <w:p w14:paraId="60768FA3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}</w:t>
      </w:r>
    </w:p>
    <w:p w14:paraId="3F7145BF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else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gramStart"/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if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spellStart"/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== GPIOG)</w:t>
      </w:r>
    </w:p>
    <w:p w14:paraId="778D7F95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{</w:t>
      </w:r>
    </w:p>
    <w:p w14:paraId="0A64771C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GPIOG_pclock_</w:t>
      </w:r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enable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);</w:t>
      </w:r>
    </w:p>
    <w:p w14:paraId="4B3A29F0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}</w:t>
      </w:r>
    </w:p>
    <w:p w14:paraId="1167C1F1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else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gramStart"/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if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spellStart"/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== GPIOH)</w:t>
      </w:r>
    </w:p>
    <w:p w14:paraId="548807A7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{</w:t>
      </w:r>
    </w:p>
    <w:p w14:paraId="019A67FD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GPIOH_pclock_</w:t>
      </w:r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enable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);</w:t>
      </w:r>
    </w:p>
    <w:p w14:paraId="1B9411FB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}</w:t>
      </w:r>
    </w:p>
    <w:p w14:paraId="1A827F16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lastRenderedPageBreak/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else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gramStart"/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if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spellStart"/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== GPIOI)</w:t>
      </w:r>
    </w:p>
    <w:p w14:paraId="1B52371D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{</w:t>
      </w:r>
    </w:p>
    <w:p w14:paraId="3C1913A3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GPIOI_pclock_</w:t>
      </w:r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enable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);</w:t>
      </w:r>
    </w:p>
    <w:p w14:paraId="291329F9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}</w:t>
      </w:r>
    </w:p>
    <w:p w14:paraId="5F3DF7D8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6759F0C2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}</w:t>
      </w:r>
    </w:p>
    <w:p w14:paraId="007633C6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else</w:t>
      </w:r>
    </w:p>
    <w:p w14:paraId="51ACD89E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{</w:t>
      </w:r>
    </w:p>
    <w:p w14:paraId="6EFF0D3F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proofErr w:type="gramStart"/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if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spellStart"/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== GPIOA)</w:t>
      </w:r>
    </w:p>
    <w:p w14:paraId="49AC2C1D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{</w:t>
      </w:r>
    </w:p>
    <w:p w14:paraId="6D2522AF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GPIOA_pclock_</w:t>
      </w:r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disable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);</w:t>
      </w:r>
    </w:p>
    <w:p w14:paraId="44B07EB9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}</w:t>
      </w:r>
    </w:p>
    <w:p w14:paraId="41FA4F75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else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gramStart"/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if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spellStart"/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== GPIOB)</w:t>
      </w:r>
    </w:p>
    <w:p w14:paraId="3AC70396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{</w:t>
      </w:r>
    </w:p>
    <w:p w14:paraId="7FE1614A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GPIOB_pclock_</w:t>
      </w:r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disable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);</w:t>
      </w:r>
    </w:p>
    <w:p w14:paraId="045E3EE2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}</w:t>
      </w:r>
    </w:p>
    <w:p w14:paraId="2E9F2644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else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gramStart"/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if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spellStart"/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== GPIOC)</w:t>
      </w:r>
    </w:p>
    <w:p w14:paraId="2A8BC117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{</w:t>
      </w:r>
    </w:p>
    <w:p w14:paraId="4E7B66A5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GPIOC_pclock_</w:t>
      </w:r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disable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);</w:t>
      </w:r>
    </w:p>
    <w:p w14:paraId="6F1DB93B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}</w:t>
      </w:r>
    </w:p>
    <w:p w14:paraId="6257FED9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else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gramStart"/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if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spellStart"/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== GPIOD)</w:t>
      </w:r>
    </w:p>
    <w:p w14:paraId="64D8B2C1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{</w:t>
      </w:r>
    </w:p>
    <w:p w14:paraId="684E93D7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GPIOD_pclock_</w:t>
      </w:r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disable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);</w:t>
      </w:r>
    </w:p>
    <w:p w14:paraId="298A975E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}</w:t>
      </w:r>
    </w:p>
    <w:p w14:paraId="44DDB914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else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gramStart"/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if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spellStart"/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== GPIOE)</w:t>
      </w:r>
    </w:p>
    <w:p w14:paraId="09121C7F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{</w:t>
      </w:r>
    </w:p>
    <w:p w14:paraId="16DBDAA7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GPIOE_pclock_</w:t>
      </w:r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disable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);</w:t>
      </w:r>
    </w:p>
    <w:p w14:paraId="0B5FFA15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}</w:t>
      </w:r>
    </w:p>
    <w:p w14:paraId="7C09C10E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else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gramStart"/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if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spellStart"/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== GPIOF)</w:t>
      </w:r>
    </w:p>
    <w:p w14:paraId="1D403697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{</w:t>
      </w:r>
    </w:p>
    <w:p w14:paraId="437B061D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GPIOF_pclock_</w:t>
      </w:r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disable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);</w:t>
      </w:r>
    </w:p>
    <w:p w14:paraId="61A65668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}</w:t>
      </w:r>
    </w:p>
    <w:p w14:paraId="454DC5BF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else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gramStart"/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if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spellStart"/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== GPIOG)</w:t>
      </w:r>
    </w:p>
    <w:p w14:paraId="53A814CA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{</w:t>
      </w:r>
    </w:p>
    <w:p w14:paraId="72327281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GPIOG_pclock_</w:t>
      </w:r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disable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);</w:t>
      </w:r>
    </w:p>
    <w:p w14:paraId="145FB900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}</w:t>
      </w:r>
    </w:p>
    <w:p w14:paraId="3748EB79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else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gramStart"/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if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spellStart"/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== GPIOH)</w:t>
      </w:r>
    </w:p>
    <w:p w14:paraId="037E5CD3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{</w:t>
      </w:r>
    </w:p>
    <w:p w14:paraId="21BBB24B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GPIOH_pclock_</w:t>
      </w:r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disable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);</w:t>
      </w:r>
    </w:p>
    <w:p w14:paraId="38B39E18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}</w:t>
      </w:r>
    </w:p>
    <w:p w14:paraId="5DC4D70F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else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gramStart"/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if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spellStart"/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== GPIOI)</w:t>
      </w:r>
    </w:p>
    <w:p w14:paraId="637B3A35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{</w:t>
      </w:r>
    </w:p>
    <w:p w14:paraId="0974E257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GPIOI_pclock_</w:t>
      </w:r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disable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);</w:t>
      </w:r>
    </w:p>
    <w:p w14:paraId="641BEA56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}</w:t>
      </w:r>
    </w:p>
    <w:p w14:paraId="1DF9D111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}</w:t>
      </w:r>
    </w:p>
    <w:p w14:paraId="13D63B44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}</w:t>
      </w:r>
    </w:p>
    <w:p w14:paraId="1CAC5B20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1B308FAD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 xml:space="preserve">//Initialization and </w:t>
      </w:r>
      <w:r w:rsidRPr="00E85758">
        <w:rPr>
          <w:rFonts w:ascii="Times New Roman" w:hAnsi="Times New Roman"/>
          <w:color w:val="3F7F5F"/>
          <w:sz w:val="20"/>
          <w:szCs w:val="20"/>
          <w:u w:val="single"/>
          <w:lang w:bidi="ar-SA"/>
        </w:rPr>
        <w:t>Deinitialization</w:t>
      </w:r>
    </w:p>
    <w:p w14:paraId="3104AA67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void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b/>
          <w:bCs/>
          <w:color w:val="000000"/>
          <w:sz w:val="20"/>
          <w:szCs w:val="20"/>
          <w:lang w:bidi="ar-SA"/>
        </w:rPr>
        <w:t>GPIO_</w:t>
      </w:r>
      <w:proofErr w:type="gramStart"/>
      <w:r w:rsidRPr="00E85758">
        <w:rPr>
          <w:rFonts w:ascii="Times New Roman" w:hAnsi="Times New Roman"/>
          <w:b/>
          <w:bCs/>
          <w:color w:val="000000"/>
          <w:sz w:val="20"/>
          <w:szCs w:val="20"/>
          <w:lang w:bidi="ar-SA"/>
        </w:rPr>
        <w:t>Init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spellStart"/>
      <w:proofErr w:type="gramEnd"/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GPIO_Handle_t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*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pGPIOHandle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</w:t>
      </w:r>
    </w:p>
    <w:p w14:paraId="1B0A00FF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{</w:t>
      </w:r>
    </w:p>
    <w:p w14:paraId="69D4E65D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//1. configuring the mode</w:t>
      </w:r>
    </w:p>
    <w:p w14:paraId="279672AD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uint32_t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temp=0;</w:t>
      </w:r>
    </w:p>
    <w:p w14:paraId="51BA181C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if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pGPIOHandle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-&gt;</w:t>
      </w:r>
      <w:proofErr w:type="spellStart"/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pin_</w:t>
      </w:r>
      <w:proofErr w:type="gramStart"/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config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.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GPIO</w:t>
      </w:r>
      <w:proofErr w:type="gramEnd"/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_PinMode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&lt;= 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GPIO_PinMode_ANALOG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)</w:t>
      </w: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//non interrupt modes</w:t>
      </w:r>
    </w:p>
    <w:p w14:paraId="6B3BCC07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lastRenderedPageBreak/>
        <w:t>{</w:t>
      </w:r>
    </w:p>
    <w:p w14:paraId="700F0AEC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temp= pGPIOHandle-&gt;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pin_</w:t>
      </w:r>
      <w:proofErr w:type="gramStart"/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config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.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GPIO</w:t>
      </w:r>
      <w:proofErr w:type="gramEnd"/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_PinMode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&lt;&lt;(2*pGPIOHandle-&gt;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pin_config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.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GPIO_PinNumber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);</w:t>
      </w:r>
    </w:p>
    <w:p w14:paraId="0C22EC9C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pGPIOHandle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-&gt;</w:t>
      </w:r>
      <w:proofErr w:type="spellStart"/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-&gt;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MODER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|= temp;</w:t>
      </w:r>
    </w:p>
    <w:p w14:paraId="32DBCD4D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}</w:t>
      </w:r>
    </w:p>
    <w:p w14:paraId="355FD864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//2. configuring the speed</w:t>
      </w:r>
    </w:p>
    <w:p w14:paraId="38FD50DE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uint32_t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temp1=0;</w:t>
      </w:r>
    </w:p>
    <w:p w14:paraId="691414A3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temp1= pGPIOHandle-&gt;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pin_</w:t>
      </w:r>
      <w:proofErr w:type="gramStart"/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config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.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GPIO</w:t>
      </w:r>
      <w:proofErr w:type="gramEnd"/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_PinSpeed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&lt;&lt;(2*pGPIOHandle-&gt;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pin_config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.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GPIO_PinNumber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);</w:t>
      </w:r>
    </w:p>
    <w:p w14:paraId="42688FB3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pGPIOHandle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-&gt;</w:t>
      </w:r>
      <w:proofErr w:type="spellStart"/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-&gt;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OSPEEDR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|= temp1;</w:t>
      </w:r>
    </w:p>
    <w:p w14:paraId="405DA1BD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6312B616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 xml:space="preserve">//3. configuring the </w:t>
      </w:r>
      <w:proofErr w:type="spellStart"/>
      <w:r w:rsidRPr="00E85758">
        <w:rPr>
          <w:rFonts w:ascii="Times New Roman" w:hAnsi="Times New Roman"/>
          <w:color w:val="3F7F5F"/>
          <w:sz w:val="20"/>
          <w:szCs w:val="20"/>
          <w:u w:val="single"/>
          <w:lang w:bidi="ar-SA"/>
        </w:rPr>
        <w:t>pu</w:t>
      </w:r>
      <w:proofErr w:type="spellEnd"/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 xml:space="preserve"> </w:t>
      </w:r>
      <w:r w:rsidRPr="00E85758">
        <w:rPr>
          <w:rFonts w:ascii="Times New Roman" w:hAnsi="Times New Roman"/>
          <w:color w:val="3F7F5F"/>
          <w:sz w:val="20"/>
          <w:szCs w:val="20"/>
          <w:u w:val="single"/>
          <w:lang w:bidi="ar-SA"/>
        </w:rPr>
        <w:t>pd</w:t>
      </w: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 xml:space="preserve"> control</w:t>
      </w:r>
    </w:p>
    <w:p w14:paraId="5FE04F72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uint32_t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temp2=0;</w:t>
      </w:r>
    </w:p>
    <w:p w14:paraId="3B54A001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temp2= pGPIOHandle-&gt;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pin_</w:t>
      </w:r>
      <w:proofErr w:type="gramStart"/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config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.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GPIO</w:t>
      </w:r>
      <w:proofErr w:type="gramEnd"/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_PinPuPdControl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&lt;&lt;(2*pGPIOHandle-&gt;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pin_config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.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GPIO_PinNumber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);</w:t>
      </w:r>
    </w:p>
    <w:p w14:paraId="388B2D2A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pGPIOHandle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-&gt;</w:t>
      </w:r>
      <w:proofErr w:type="spellStart"/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-&gt;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PUPDR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|= temp2;</w:t>
      </w:r>
    </w:p>
    <w:p w14:paraId="4E508630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0238C8CA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//4. configuring the output type</w:t>
      </w:r>
    </w:p>
    <w:p w14:paraId="577BAFB1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uint32_t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temp3=0;</w:t>
      </w:r>
    </w:p>
    <w:p w14:paraId="3F100FFD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temp3= pGPIOHandle-&gt;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pin_</w:t>
      </w:r>
      <w:proofErr w:type="gramStart"/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config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.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GPIO</w:t>
      </w:r>
      <w:proofErr w:type="gramEnd"/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_PinOType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&lt;&lt;(pGPIOHandle-&gt;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pin_config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.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GPIO_PinNumber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);</w:t>
      </w:r>
    </w:p>
    <w:p w14:paraId="664242F6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pGPIOHandle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-&gt;</w:t>
      </w:r>
      <w:proofErr w:type="spellStart"/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-&gt;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OTYPER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|= temp3;</w:t>
      </w:r>
    </w:p>
    <w:p w14:paraId="170FC058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5252B5CD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//Alternate function</w:t>
      </w:r>
    </w:p>
    <w:p w14:paraId="4A155E67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if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pGPIOHandle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-&gt;</w:t>
      </w:r>
      <w:proofErr w:type="spellStart"/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pin_</w:t>
      </w:r>
      <w:proofErr w:type="gramStart"/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config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.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GPIO</w:t>
      </w:r>
      <w:proofErr w:type="gramEnd"/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_PinMode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==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GPIO_PinMode_ALTFN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</w:t>
      </w:r>
    </w:p>
    <w:p w14:paraId="30D36298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{</w:t>
      </w:r>
    </w:p>
    <w:p w14:paraId="387A3E81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uint32_t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temp</w:t>
      </w:r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4,temp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5;</w:t>
      </w:r>
    </w:p>
    <w:p w14:paraId="44BCBA2C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temp4=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pGPIOHandle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-&gt;</w:t>
      </w:r>
      <w:proofErr w:type="spellStart"/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pin_</w:t>
      </w:r>
      <w:proofErr w:type="gramStart"/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config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.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GPIO</w:t>
      </w:r>
      <w:proofErr w:type="gramEnd"/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_PinNumber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/8;</w:t>
      </w:r>
    </w:p>
    <w:p w14:paraId="173F05A0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temp5=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pGPIOHandle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-&gt;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pin_</w:t>
      </w:r>
      <w:proofErr w:type="gramStart"/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config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.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GPIO</w:t>
      </w:r>
      <w:proofErr w:type="gramEnd"/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_PinNumber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%8;</w:t>
      </w:r>
    </w:p>
    <w:p w14:paraId="67C78438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pGPIOHandle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-&gt;</w:t>
      </w:r>
      <w:proofErr w:type="spellStart"/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-&gt;</w:t>
      </w:r>
      <w:proofErr w:type="gramStart"/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AFR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[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temp4] |= 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pGPIOHandle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-&gt;</w:t>
      </w:r>
      <w:proofErr w:type="spellStart"/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pin_config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.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GPIO_PinAltFunMode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&lt;&lt;(4*temp5);</w:t>
      </w:r>
    </w:p>
    <w:p w14:paraId="6C2841EA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}</w:t>
      </w:r>
    </w:p>
    <w:p w14:paraId="5F75AB96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404483D1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}</w:t>
      </w:r>
    </w:p>
    <w:p w14:paraId="1F81B91A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4EA6DB8F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void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b/>
          <w:bCs/>
          <w:color w:val="000000"/>
          <w:sz w:val="20"/>
          <w:szCs w:val="20"/>
          <w:lang w:bidi="ar-SA"/>
        </w:rPr>
        <w:t>GPIO_</w:t>
      </w:r>
      <w:proofErr w:type="gramStart"/>
      <w:r w:rsidRPr="00E85758">
        <w:rPr>
          <w:rFonts w:ascii="Times New Roman" w:hAnsi="Times New Roman"/>
          <w:b/>
          <w:bCs/>
          <w:color w:val="000000"/>
          <w:sz w:val="20"/>
          <w:szCs w:val="20"/>
          <w:lang w:bidi="ar-SA"/>
        </w:rPr>
        <w:t>DeInit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spellStart"/>
      <w:proofErr w:type="gramEnd"/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GPIO_Reg_def_t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*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</w:t>
      </w:r>
    </w:p>
    <w:p w14:paraId="7241D0DE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{</w:t>
      </w:r>
    </w:p>
    <w:p w14:paraId="61F6BF45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proofErr w:type="gramStart"/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if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spellStart"/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== GPIOA)</w:t>
      </w:r>
    </w:p>
    <w:p w14:paraId="5214A630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{</w:t>
      </w:r>
    </w:p>
    <w:p w14:paraId="7D385D65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GPIOA_pclock_</w:t>
      </w:r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disable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);</w:t>
      </w:r>
    </w:p>
    <w:p w14:paraId="7663E359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}</w:t>
      </w:r>
    </w:p>
    <w:p w14:paraId="7115D0AE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else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gramStart"/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if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spellStart"/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== GPIOB)</w:t>
      </w:r>
    </w:p>
    <w:p w14:paraId="6CF38D15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{</w:t>
      </w:r>
    </w:p>
    <w:p w14:paraId="567851CB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GPIOB_pclock_</w:t>
      </w:r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disable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);</w:t>
      </w:r>
    </w:p>
    <w:p w14:paraId="60E6B9A0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}</w:t>
      </w:r>
    </w:p>
    <w:p w14:paraId="0E6C2A03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else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gramStart"/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if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spellStart"/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== GPIOC)</w:t>
      </w:r>
    </w:p>
    <w:p w14:paraId="6694645E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{</w:t>
      </w:r>
    </w:p>
    <w:p w14:paraId="65DB5B96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GPIOC_pclock_</w:t>
      </w:r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disable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);</w:t>
      </w:r>
    </w:p>
    <w:p w14:paraId="2B5589D9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}</w:t>
      </w:r>
    </w:p>
    <w:p w14:paraId="0B960315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else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gramStart"/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if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spellStart"/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== GPIOD)</w:t>
      </w:r>
    </w:p>
    <w:p w14:paraId="1500E76A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{</w:t>
      </w:r>
    </w:p>
    <w:p w14:paraId="5EBA9C7B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GPIOD_pclock_</w:t>
      </w:r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disable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);</w:t>
      </w:r>
    </w:p>
    <w:p w14:paraId="381205C2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}</w:t>
      </w:r>
    </w:p>
    <w:p w14:paraId="2673AC9C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else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gramStart"/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if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spellStart"/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== GPIOE)</w:t>
      </w:r>
    </w:p>
    <w:p w14:paraId="3EB19AF0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{</w:t>
      </w:r>
    </w:p>
    <w:p w14:paraId="3E91C0DB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GPIOE_pclock_</w:t>
      </w:r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disable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);</w:t>
      </w:r>
    </w:p>
    <w:p w14:paraId="78A058F6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}</w:t>
      </w:r>
    </w:p>
    <w:p w14:paraId="3A81D98B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else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gramStart"/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if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spellStart"/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== GPIOF)</w:t>
      </w:r>
    </w:p>
    <w:p w14:paraId="22836CDC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lastRenderedPageBreak/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{</w:t>
      </w:r>
    </w:p>
    <w:p w14:paraId="26F3F2B7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GPIOF_pclock_</w:t>
      </w:r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disable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);</w:t>
      </w:r>
    </w:p>
    <w:p w14:paraId="77B31232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}</w:t>
      </w:r>
    </w:p>
    <w:p w14:paraId="2BCDFF74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else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gramStart"/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if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spellStart"/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== GPIOG)</w:t>
      </w:r>
    </w:p>
    <w:p w14:paraId="18CDBF36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{</w:t>
      </w:r>
    </w:p>
    <w:p w14:paraId="282D4BB1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GPIOG_pclock_</w:t>
      </w:r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disable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);</w:t>
      </w:r>
    </w:p>
    <w:p w14:paraId="6CBD8D4E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}</w:t>
      </w:r>
    </w:p>
    <w:p w14:paraId="3EE2D888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else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gramStart"/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if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spellStart"/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== GPIOH)</w:t>
      </w:r>
    </w:p>
    <w:p w14:paraId="1F99A22A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{</w:t>
      </w:r>
    </w:p>
    <w:p w14:paraId="63EEE70B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GPIOH_pclock_</w:t>
      </w:r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disable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);</w:t>
      </w:r>
    </w:p>
    <w:p w14:paraId="5F227D44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}</w:t>
      </w:r>
    </w:p>
    <w:p w14:paraId="492C859A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else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gramStart"/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if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spellStart"/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== GPIOI)</w:t>
      </w:r>
    </w:p>
    <w:p w14:paraId="4C0E2E00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{</w:t>
      </w:r>
    </w:p>
    <w:p w14:paraId="570793A9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GPIOI_pclock_</w:t>
      </w:r>
      <w:proofErr w:type="gram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disable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);</w:t>
      </w:r>
    </w:p>
    <w:p w14:paraId="58B8962E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ab/>
        <w:t>}</w:t>
      </w:r>
    </w:p>
    <w:p w14:paraId="3C66501B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3C1BFD24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}</w:t>
      </w:r>
    </w:p>
    <w:p w14:paraId="18CB260C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447F5747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3F7F5F"/>
          <w:sz w:val="20"/>
          <w:szCs w:val="20"/>
          <w:lang w:bidi="ar-SA"/>
        </w:rPr>
        <w:t>//Data Read and Write</w:t>
      </w:r>
    </w:p>
    <w:p w14:paraId="64440C1E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uint8_t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b/>
          <w:bCs/>
          <w:color w:val="000000"/>
          <w:sz w:val="20"/>
          <w:szCs w:val="20"/>
          <w:lang w:bidi="ar-SA"/>
        </w:rPr>
        <w:t>GPIO_</w:t>
      </w:r>
      <w:proofErr w:type="gramStart"/>
      <w:r w:rsidRPr="00E85758">
        <w:rPr>
          <w:rFonts w:ascii="Times New Roman" w:hAnsi="Times New Roman"/>
          <w:b/>
          <w:bCs/>
          <w:color w:val="000000"/>
          <w:sz w:val="20"/>
          <w:szCs w:val="20"/>
          <w:lang w:bidi="ar-SA"/>
        </w:rPr>
        <w:t>ReadFromInputPin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spellStart"/>
      <w:proofErr w:type="gramEnd"/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GPIO_Reg_def_t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*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, </w:t>
      </w: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uint8_t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PinNumber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</w:t>
      </w:r>
    </w:p>
    <w:p w14:paraId="2191C61F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{</w:t>
      </w:r>
    </w:p>
    <w:p w14:paraId="706A6A53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uint8_t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value;</w:t>
      </w:r>
    </w:p>
    <w:p w14:paraId="3D7DF4E7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value=(</w:t>
      </w: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uint8_</w:t>
      </w:r>
      <w:proofErr w:type="gramStart"/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)(</w:t>
      </w:r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-&gt;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IDR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&gt;&gt;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PinNumber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)*(0x00000001));</w:t>
      </w:r>
    </w:p>
    <w:p w14:paraId="24291A69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return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value;</w:t>
      </w:r>
    </w:p>
    <w:p w14:paraId="57E6F57A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}</w:t>
      </w:r>
    </w:p>
    <w:p w14:paraId="52642029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6632B2BD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uint16_t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b/>
          <w:bCs/>
          <w:color w:val="000000"/>
          <w:sz w:val="20"/>
          <w:szCs w:val="20"/>
          <w:lang w:bidi="ar-SA"/>
        </w:rPr>
        <w:t>GPIO_</w:t>
      </w:r>
      <w:proofErr w:type="gramStart"/>
      <w:r w:rsidRPr="00E85758">
        <w:rPr>
          <w:rFonts w:ascii="Times New Roman" w:hAnsi="Times New Roman"/>
          <w:b/>
          <w:bCs/>
          <w:color w:val="000000"/>
          <w:sz w:val="20"/>
          <w:szCs w:val="20"/>
          <w:lang w:bidi="ar-SA"/>
        </w:rPr>
        <w:t>ReadFromInputPort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spellStart"/>
      <w:proofErr w:type="gramEnd"/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GPIO_Reg_def_t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*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</w:t>
      </w:r>
    </w:p>
    <w:p w14:paraId="41FFE170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{</w:t>
      </w:r>
    </w:p>
    <w:p w14:paraId="10786B4B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uint16_t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value1;</w:t>
      </w:r>
    </w:p>
    <w:p w14:paraId="76B8DB68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value1=(</w:t>
      </w: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uint16_</w:t>
      </w:r>
      <w:proofErr w:type="gramStart"/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)(</w:t>
      </w:r>
      <w:proofErr w:type="spellStart"/>
      <w:proofErr w:type="gram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-&gt;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IDR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);</w:t>
      </w:r>
    </w:p>
    <w:p w14:paraId="2CC629B5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return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value1;</w:t>
      </w:r>
    </w:p>
    <w:p w14:paraId="493AC139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}</w:t>
      </w:r>
    </w:p>
    <w:p w14:paraId="6E137195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7AF96513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void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b/>
          <w:bCs/>
          <w:color w:val="000000"/>
          <w:sz w:val="20"/>
          <w:szCs w:val="20"/>
          <w:lang w:bidi="ar-SA"/>
        </w:rPr>
        <w:t>GPIO_</w:t>
      </w:r>
      <w:proofErr w:type="gramStart"/>
      <w:r w:rsidRPr="00E85758">
        <w:rPr>
          <w:rFonts w:ascii="Times New Roman" w:hAnsi="Times New Roman"/>
          <w:b/>
          <w:bCs/>
          <w:color w:val="000000"/>
          <w:sz w:val="20"/>
          <w:szCs w:val="20"/>
          <w:lang w:bidi="ar-SA"/>
        </w:rPr>
        <w:t>WriteToOutputPin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spellStart"/>
      <w:proofErr w:type="gramEnd"/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GPIO_Reg_def_t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*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, </w:t>
      </w: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uint8_t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PinNumber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, </w:t>
      </w: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uint8_t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Value)</w:t>
      </w:r>
    </w:p>
    <w:p w14:paraId="4CA78529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{</w:t>
      </w:r>
    </w:p>
    <w:p w14:paraId="51AC4817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if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(Value==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GPIO_Pin_Set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</w:t>
      </w:r>
    </w:p>
    <w:p w14:paraId="59567E29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{</w:t>
      </w:r>
    </w:p>
    <w:p w14:paraId="6632C2A2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-&gt;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ODR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|= (1&lt;&lt;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PinNumber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);</w:t>
      </w:r>
    </w:p>
    <w:p w14:paraId="4461B597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}</w:t>
      </w:r>
    </w:p>
    <w:p w14:paraId="73803B8B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else</w:t>
      </w:r>
    </w:p>
    <w:p w14:paraId="19792D99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{</w:t>
      </w:r>
    </w:p>
    <w:p w14:paraId="58D701D9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-&gt;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ODR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&amp;= ~(1&lt;&lt;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PinNumber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);</w:t>
      </w:r>
    </w:p>
    <w:p w14:paraId="4B6ED5AC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}</w:t>
      </w:r>
    </w:p>
    <w:p w14:paraId="7607FA47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}</w:t>
      </w:r>
    </w:p>
    <w:p w14:paraId="2B196AFB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0929FC53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void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b/>
          <w:bCs/>
          <w:color w:val="000000"/>
          <w:sz w:val="20"/>
          <w:szCs w:val="20"/>
          <w:lang w:bidi="ar-SA"/>
        </w:rPr>
        <w:t>GPIO_</w:t>
      </w:r>
      <w:proofErr w:type="gramStart"/>
      <w:r w:rsidRPr="00E85758">
        <w:rPr>
          <w:rFonts w:ascii="Times New Roman" w:hAnsi="Times New Roman"/>
          <w:b/>
          <w:bCs/>
          <w:color w:val="000000"/>
          <w:sz w:val="20"/>
          <w:szCs w:val="20"/>
          <w:lang w:bidi="ar-SA"/>
        </w:rPr>
        <w:t>WriteToOutputPort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spellStart"/>
      <w:proofErr w:type="gramEnd"/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GPIO_Reg_def_t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*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, </w:t>
      </w: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uint16_t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Value)</w:t>
      </w:r>
    </w:p>
    <w:p w14:paraId="2AC1A72A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{</w:t>
      </w:r>
    </w:p>
    <w:p w14:paraId="6236B3C6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-&gt;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ODR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= Value;</w:t>
      </w:r>
    </w:p>
    <w:p w14:paraId="679B91A3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}</w:t>
      </w:r>
    </w:p>
    <w:p w14:paraId="562F0AD5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</w:p>
    <w:p w14:paraId="65BF6771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b/>
          <w:bCs/>
          <w:color w:val="7F0055"/>
          <w:sz w:val="20"/>
          <w:szCs w:val="20"/>
          <w:lang w:bidi="ar-SA"/>
        </w:rPr>
        <w:t>void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proofErr w:type="gramStart"/>
      <w:r w:rsidRPr="00E85758">
        <w:rPr>
          <w:rFonts w:ascii="Times New Roman" w:hAnsi="Times New Roman"/>
          <w:b/>
          <w:bCs/>
          <w:color w:val="000000"/>
          <w:sz w:val="20"/>
          <w:szCs w:val="20"/>
          <w:lang w:bidi="ar-SA"/>
        </w:rPr>
        <w:t>GPIOToggleOutputPin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(</w:t>
      </w:r>
      <w:proofErr w:type="spellStart"/>
      <w:proofErr w:type="gramEnd"/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GPIO_Reg_def_t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*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, </w:t>
      </w:r>
      <w:r w:rsidRPr="00E85758">
        <w:rPr>
          <w:rFonts w:ascii="Times New Roman" w:hAnsi="Times New Roman"/>
          <w:color w:val="005032"/>
          <w:sz w:val="20"/>
          <w:szCs w:val="20"/>
          <w:lang w:bidi="ar-SA"/>
        </w:rPr>
        <w:t>uint8_t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PinNumber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</w:t>
      </w:r>
    </w:p>
    <w:p w14:paraId="7AF040A0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{</w:t>
      </w:r>
    </w:p>
    <w:p w14:paraId="6DEC2D83" w14:textId="77777777" w:rsidR="006D0A1C" w:rsidRPr="00E85758" w:rsidRDefault="006D0A1C" w:rsidP="006D0A1C">
      <w:pPr>
        <w:autoSpaceDE w:val="0"/>
        <w:autoSpaceDN w:val="0"/>
        <w:adjustRightInd w:val="0"/>
        <w:ind w:firstLine="0"/>
        <w:jc w:val="left"/>
        <w:rPr>
          <w:rFonts w:ascii="Times New Roman" w:hAnsi="Times New Roman"/>
          <w:sz w:val="20"/>
          <w:szCs w:val="20"/>
          <w:lang w:bidi="ar-SA"/>
        </w:rPr>
      </w:pP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-&gt;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ODR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= 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pGPIOx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-&gt;</w:t>
      </w:r>
      <w:r w:rsidRPr="00E85758">
        <w:rPr>
          <w:rFonts w:ascii="Times New Roman" w:hAnsi="Times New Roman"/>
          <w:color w:val="0000C0"/>
          <w:sz w:val="20"/>
          <w:szCs w:val="20"/>
          <w:lang w:bidi="ar-SA"/>
        </w:rPr>
        <w:t>ODR</w:t>
      </w: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 xml:space="preserve"> ^ (1&lt;&lt;</w:t>
      </w:r>
      <w:proofErr w:type="spellStart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PinNumber</w:t>
      </w:r>
      <w:proofErr w:type="spellEnd"/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t>);</w:t>
      </w:r>
    </w:p>
    <w:p w14:paraId="5FCBC37B" w14:textId="0E584D8C" w:rsidR="00203024" w:rsidRPr="000E2054" w:rsidRDefault="006D0A1C" w:rsidP="000E2054">
      <w:pPr>
        <w:autoSpaceDE w:val="0"/>
        <w:autoSpaceDN w:val="0"/>
        <w:adjustRightInd w:val="0"/>
        <w:ind w:firstLine="0"/>
        <w:jc w:val="left"/>
        <w:rPr>
          <w:rStyle w:val="Hyperlink"/>
          <w:rFonts w:ascii="Times New Roman" w:hAnsi="Times New Roman"/>
          <w:color w:val="000000"/>
          <w:sz w:val="20"/>
          <w:szCs w:val="20"/>
          <w:u w:val="none"/>
          <w:lang w:bidi="ar-SA"/>
        </w:rPr>
      </w:pPr>
      <w:r w:rsidRPr="00E85758">
        <w:rPr>
          <w:rFonts w:ascii="Times New Roman" w:hAnsi="Times New Roman"/>
          <w:color w:val="000000"/>
          <w:sz w:val="20"/>
          <w:szCs w:val="20"/>
          <w:lang w:bidi="ar-SA"/>
        </w:rPr>
        <w:lastRenderedPageBreak/>
        <w:t>}</w:t>
      </w:r>
    </w:p>
    <w:p w14:paraId="64E3CFC2" w14:textId="78F65062" w:rsidR="00203024" w:rsidRPr="00203024" w:rsidRDefault="000E2054" w:rsidP="00203024">
      <w:pPr>
        <w:pStyle w:val="Heading1"/>
        <w:rPr>
          <w:rStyle w:val="Hyperlink"/>
          <w:rFonts w:ascii="Times New Roman" w:hAnsi="Times New Roman"/>
          <w:color w:val="auto"/>
          <w:sz w:val="32"/>
          <w:szCs w:val="32"/>
          <w:u w:val="none"/>
        </w:rPr>
      </w:pPr>
      <w:bookmarkStart w:id="18" w:name="_Toc60519634"/>
      <w:r>
        <w:rPr>
          <w:rStyle w:val="Hyperlink"/>
          <w:rFonts w:ascii="Times New Roman" w:hAnsi="Times New Roman"/>
          <w:color w:val="auto"/>
          <w:sz w:val="32"/>
          <w:szCs w:val="32"/>
          <w:u w:val="none"/>
        </w:rPr>
        <w:t>3</w:t>
      </w:r>
      <w:r w:rsidR="00203024" w:rsidRPr="00203024">
        <w:rPr>
          <w:rStyle w:val="Hyperlink"/>
          <w:rFonts w:ascii="Times New Roman" w:hAnsi="Times New Roman"/>
          <w:color w:val="auto"/>
          <w:sz w:val="32"/>
          <w:szCs w:val="32"/>
          <w:u w:val="none"/>
        </w:rPr>
        <w:t>. Activity</w:t>
      </w:r>
      <w:bookmarkEnd w:id="18"/>
    </w:p>
    <w:p w14:paraId="45D5B364" w14:textId="11336466" w:rsidR="00203024" w:rsidRDefault="000E2054" w:rsidP="00203024">
      <w:pPr>
        <w:pStyle w:val="Heading2"/>
        <w:rPr>
          <w:rStyle w:val="Hyperlink"/>
          <w:rFonts w:ascii="Times New Roman" w:hAnsi="Times New Roman"/>
          <w:b/>
          <w:bCs/>
          <w:color w:val="auto"/>
          <w:sz w:val="28"/>
          <w:szCs w:val="28"/>
          <w:u w:val="none"/>
        </w:rPr>
      </w:pPr>
      <w:bookmarkStart w:id="19" w:name="_Toc60519635"/>
      <w:r>
        <w:rPr>
          <w:rStyle w:val="Hyperlink"/>
          <w:rFonts w:ascii="Times New Roman" w:hAnsi="Times New Roman"/>
          <w:b/>
          <w:bCs/>
          <w:color w:val="auto"/>
          <w:sz w:val="28"/>
          <w:szCs w:val="28"/>
          <w:u w:val="none"/>
        </w:rPr>
        <w:t>3</w:t>
      </w:r>
      <w:r w:rsidR="00203024" w:rsidRPr="00203024">
        <w:rPr>
          <w:rStyle w:val="Hyperlink"/>
          <w:rFonts w:ascii="Times New Roman" w:hAnsi="Times New Roman"/>
          <w:b/>
          <w:bCs/>
          <w:color w:val="auto"/>
          <w:sz w:val="28"/>
          <w:szCs w:val="28"/>
          <w:u w:val="none"/>
        </w:rPr>
        <w:t>.1 Screenshot of main logic function</w:t>
      </w:r>
      <w:bookmarkEnd w:id="19"/>
    </w:p>
    <w:p w14:paraId="4F49F952" w14:textId="52AFF22D" w:rsidR="006B47D5" w:rsidRPr="006B47D5" w:rsidRDefault="006B47D5" w:rsidP="006B47D5">
      <w:pPr>
        <w:ind w:firstLine="0"/>
      </w:pPr>
      <w:r>
        <w:rPr>
          <w:noProof/>
        </w:rPr>
        <w:drawing>
          <wp:inline distT="0" distB="0" distL="0" distR="0" wp14:anchorId="42EA9B10" wp14:editId="4059F237">
            <wp:extent cx="6455410" cy="3725545"/>
            <wp:effectExtent l="0" t="0" r="2540" b="825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54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FFB0" w14:textId="43723059" w:rsidR="00203024" w:rsidRDefault="00203024" w:rsidP="005C7B5A">
      <w:pPr>
        <w:ind w:firstLine="0"/>
      </w:pPr>
    </w:p>
    <w:p w14:paraId="0EB59F5A" w14:textId="2AA79A28" w:rsidR="006B47D5" w:rsidRDefault="000E2054" w:rsidP="00DC489D">
      <w:pPr>
        <w:pStyle w:val="Heading2"/>
        <w:rPr>
          <w:rFonts w:ascii="Times New Roman" w:hAnsi="Times New Roman"/>
          <w:b/>
          <w:bCs/>
          <w:sz w:val="28"/>
          <w:szCs w:val="28"/>
        </w:rPr>
      </w:pPr>
      <w:bookmarkStart w:id="20" w:name="_Toc60519636"/>
      <w:r>
        <w:rPr>
          <w:rFonts w:ascii="Times New Roman" w:hAnsi="Times New Roman"/>
          <w:b/>
          <w:bCs/>
          <w:sz w:val="28"/>
          <w:szCs w:val="28"/>
        </w:rPr>
        <w:t>3</w:t>
      </w:r>
      <w:r w:rsidR="006B47D5" w:rsidRPr="006B47D5">
        <w:rPr>
          <w:rFonts w:ascii="Times New Roman" w:hAnsi="Times New Roman"/>
          <w:b/>
          <w:bCs/>
          <w:sz w:val="28"/>
          <w:szCs w:val="28"/>
        </w:rPr>
        <w:t>.2 Arduino Code</w:t>
      </w:r>
      <w:bookmarkEnd w:id="20"/>
    </w:p>
    <w:p w14:paraId="1F30E3EB" w14:textId="307E89A7" w:rsidR="00DC489D" w:rsidRPr="000E2054" w:rsidRDefault="00DC489D" w:rsidP="000E2054">
      <w:pPr>
        <w:shd w:val="clear" w:color="auto" w:fill="FFFFFF"/>
        <w:ind w:firstLine="0"/>
        <w:jc w:val="left"/>
        <w:rPr>
          <w:rFonts w:ascii="Times New Roman" w:hAnsi="Times New Roman"/>
          <w:color w:val="222222"/>
          <w:sz w:val="24"/>
          <w:szCs w:val="24"/>
          <w:lang w:val="en-IN" w:eastAsia="en-IN" w:bidi="ar-SA"/>
        </w:rPr>
      </w:pPr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t>#include&lt;SPI.h&gt;</w:t>
      </w:r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br/>
        <w:t xml:space="preserve">volatile </w:t>
      </w:r>
      <w:proofErr w:type="spellStart"/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t>boolean</w:t>
      </w:r>
      <w:proofErr w:type="spellEnd"/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t xml:space="preserve"> received;</w:t>
      </w:r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br/>
        <w:t>volatile int Slave;</w:t>
      </w:r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br/>
      </w:r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br/>
      </w:r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br/>
        <w:t>void setup()</w:t>
      </w:r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br/>
        <w:t>{</w:t>
      </w:r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br/>
        <w:t xml:space="preserve">  </w:t>
      </w:r>
      <w:proofErr w:type="spellStart"/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t>Serial.begin</w:t>
      </w:r>
      <w:proofErr w:type="spellEnd"/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t>(9600);</w:t>
      </w:r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br/>
      </w:r>
      <w:proofErr w:type="spellStart"/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t>pinMode</w:t>
      </w:r>
      <w:proofErr w:type="spellEnd"/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t>(MISO, OUTPUT);</w:t>
      </w:r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br/>
        <w:t>  SPCR |= _BV(SPE);                       //Turn on SPI in Slave Mode</w:t>
      </w:r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br/>
        <w:t>  received = false;</w:t>
      </w:r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br/>
        <w:t xml:space="preserve">  </w:t>
      </w:r>
      <w:proofErr w:type="spellStart"/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t>SPI.attachInterrupt</w:t>
      </w:r>
      <w:proofErr w:type="spellEnd"/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t>();                  //</w:t>
      </w:r>
      <w:proofErr w:type="spellStart"/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t>Interuupt</w:t>
      </w:r>
      <w:proofErr w:type="spellEnd"/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t xml:space="preserve"> ON is set for SPI </w:t>
      </w:r>
      <w:proofErr w:type="spellStart"/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t>commnucation</w:t>
      </w:r>
      <w:proofErr w:type="spellEnd"/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br/>
        <w:t>  }</w:t>
      </w:r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br/>
      </w:r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lastRenderedPageBreak/>
        <w:t>ISR (</w:t>
      </w:r>
      <w:proofErr w:type="spellStart"/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t>SPI_STC_vect</w:t>
      </w:r>
      <w:proofErr w:type="spellEnd"/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t>)                        //</w:t>
      </w:r>
      <w:proofErr w:type="spellStart"/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t>Inerrrput</w:t>
      </w:r>
      <w:proofErr w:type="spellEnd"/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t xml:space="preserve"> routine function</w:t>
      </w:r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br/>
        <w:t>{</w:t>
      </w:r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br/>
        <w:t>  Slave = SPDR;         // Value received from master</w:t>
      </w:r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br/>
        <w:t>  received = true;                        //Sets received as True</w:t>
      </w:r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br/>
        <w:t>}</w:t>
      </w:r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br/>
        <w:t>void loop()</w:t>
      </w:r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br/>
        <w:t>{ if(received)                            </w:t>
      </w:r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br/>
        <w:t>  {</w:t>
      </w:r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br/>
        <w:t> delay(500);</w:t>
      </w:r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br/>
        <w:t> </w:t>
      </w:r>
      <w:proofErr w:type="spellStart"/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t>Serial.println</w:t>
      </w:r>
      <w:proofErr w:type="spellEnd"/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t>(Slave);</w:t>
      </w:r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br/>
        <w:t>      switch (Slave)</w:t>
      </w:r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br/>
        <w:t>      {</w:t>
      </w:r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br/>
        <w:t>        case 0:</w:t>
      </w:r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br/>
        <w:t>               </w:t>
      </w:r>
      <w:proofErr w:type="spellStart"/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t>Serial.println</w:t>
      </w:r>
      <w:proofErr w:type="spellEnd"/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t>("Human is absent\n");</w:t>
      </w:r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br/>
        <w:t>               break;</w:t>
      </w:r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br/>
        <w:t>        case 1:</w:t>
      </w:r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br/>
        <w:t>               </w:t>
      </w:r>
      <w:proofErr w:type="spellStart"/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t>Serial.println</w:t>
      </w:r>
      <w:proofErr w:type="spellEnd"/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t>("Human is present\n");</w:t>
      </w:r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br/>
        <w:t>               break;</w:t>
      </w:r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br/>
        <w:t>        case 2:</w:t>
      </w:r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br/>
        <w:t>               </w:t>
      </w:r>
      <w:proofErr w:type="spellStart"/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t>Serial.println</w:t>
      </w:r>
      <w:proofErr w:type="spellEnd"/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t>("Sensor value is less than 512\n");</w:t>
      </w:r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br/>
        <w:t>               break;              </w:t>
      </w:r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br/>
        <w:t>      }</w:t>
      </w:r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br/>
        <w:t>}</w:t>
      </w:r>
      <w:r w:rsidRPr="00DC489D">
        <w:rPr>
          <w:rFonts w:ascii="Times New Roman" w:hAnsi="Times New Roman"/>
          <w:color w:val="222222"/>
          <w:sz w:val="24"/>
          <w:szCs w:val="24"/>
          <w:lang w:val="en-IN" w:eastAsia="en-IN" w:bidi="ar-SA"/>
        </w:rPr>
        <w:br/>
        <w:t>}</w:t>
      </w:r>
    </w:p>
    <w:p w14:paraId="5CB03026" w14:textId="5AE08C1E" w:rsidR="00203024" w:rsidRDefault="000E2054" w:rsidP="00203024">
      <w:pPr>
        <w:pStyle w:val="Heading2"/>
        <w:rPr>
          <w:rFonts w:ascii="Times New Roman" w:hAnsi="Times New Roman"/>
          <w:b/>
          <w:bCs/>
          <w:sz w:val="28"/>
          <w:szCs w:val="28"/>
          <w:lang w:bidi="ar-SA"/>
        </w:rPr>
      </w:pPr>
      <w:bookmarkStart w:id="21" w:name="_Toc60519637"/>
      <w:r>
        <w:rPr>
          <w:rFonts w:ascii="Times New Roman" w:hAnsi="Times New Roman"/>
          <w:b/>
          <w:bCs/>
          <w:sz w:val="28"/>
          <w:szCs w:val="28"/>
          <w:lang w:bidi="ar-SA"/>
        </w:rPr>
        <w:t>3</w:t>
      </w:r>
      <w:r w:rsidR="00203024" w:rsidRPr="00203024">
        <w:rPr>
          <w:rFonts w:ascii="Times New Roman" w:hAnsi="Times New Roman"/>
          <w:b/>
          <w:bCs/>
          <w:sz w:val="28"/>
          <w:szCs w:val="28"/>
          <w:lang w:bidi="ar-SA"/>
        </w:rPr>
        <w:t>.</w:t>
      </w:r>
      <w:r w:rsidR="00DC489D">
        <w:rPr>
          <w:rFonts w:ascii="Times New Roman" w:hAnsi="Times New Roman"/>
          <w:b/>
          <w:bCs/>
          <w:sz w:val="28"/>
          <w:szCs w:val="28"/>
          <w:lang w:bidi="ar-SA"/>
        </w:rPr>
        <w:t>3</w:t>
      </w:r>
      <w:r w:rsidR="00203024" w:rsidRPr="00203024">
        <w:rPr>
          <w:rFonts w:ascii="Times New Roman" w:hAnsi="Times New Roman"/>
          <w:b/>
          <w:bCs/>
          <w:sz w:val="28"/>
          <w:szCs w:val="28"/>
          <w:lang w:bidi="ar-SA"/>
        </w:rPr>
        <w:t xml:space="preserve"> GitHub link</w:t>
      </w:r>
      <w:bookmarkEnd w:id="21"/>
    </w:p>
    <w:p w14:paraId="58AC2ABC" w14:textId="0173994C" w:rsidR="00DC489D" w:rsidRPr="000E2054" w:rsidRDefault="005C7B5A" w:rsidP="000E2054">
      <w:pPr>
        <w:ind w:firstLine="0"/>
        <w:jc w:val="left"/>
        <w:rPr>
          <w:sz w:val="24"/>
          <w:szCs w:val="24"/>
          <w:lang w:bidi="ar-SA"/>
        </w:rPr>
      </w:pPr>
      <w:hyperlink r:id="rId21" w:tgtFrame="_blank" w:history="1">
        <w:r>
          <w:rPr>
            <w:rStyle w:val="Hyperlink"/>
            <w:color w:val="1155CC"/>
          </w:rPr>
          <w:t>https://github.com/99003168/Embedded-C/tree/main/Embedded-C-Project</w:t>
        </w:r>
      </w:hyperlink>
    </w:p>
    <w:p w14:paraId="3B4B4751" w14:textId="0F90E2BA" w:rsidR="006A45D5" w:rsidRPr="00D97FF0" w:rsidRDefault="006A45D5" w:rsidP="008D264E">
      <w:pPr>
        <w:pStyle w:val="Heading1"/>
        <w:rPr>
          <w:rFonts w:ascii="Times New Roman" w:hAnsi="Times New Roman"/>
          <w:sz w:val="28"/>
          <w:szCs w:val="28"/>
        </w:rPr>
      </w:pPr>
      <w:bookmarkStart w:id="22" w:name="_Toc60519638"/>
      <w:r w:rsidRPr="00D97FF0">
        <w:rPr>
          <w:rFonts w:ascii="Times New Roman" w:hAnsi="Times New Roman"/>
          <w:sz w:val="28"/>
          <w:szCs w:val="28"/>
        </w:rPr>
        <w:t>References</w:t>
      </w:r>
      <w:bookmarkEnd w:id="22"/>
      <w:r w:rsidRPr="00D97FF0">
        <w:rPr>
          <w:rFonts w:ascii="Times New Roman" w:hAnsi="Times New Roman"/>
          <w:sz w:val="28"/>
          <w:szCs w:val="28"/>
        </w:rPr>
        <w:t xml:space="preserve"> </w:t>
      </w:r>
      <w:r w:rsidR="008D264E" w:rsidRPr="00D97FF0">
        <w:rPr>
          <w:rFonts w:ascii="Times New Roman" w:hAnsi="Times New Roman"/>
          <w:sz w:val="28"/>
          <w:szCs w:val="28"/>
        </w:rPr>
        <w:t xml:space="preserve"> </w:t>
      </w:r>
    </w:p>
    <w:p w14:paraId="3AF95F80" w14:textId="5303FF91" w:rsidR="006A45D5" w:rsidRPr="00E85758" w:rsidRDefault="006A45D5" w:rsidP="008D264E">
      <w:pPr>
        <w:rPr>
          <w:rFonts w:ascii="Times New Roman" w:hAnsi="Times New Roman"/>
          <w:color w:val="4F81BD" w:themeColor="accent1"/>
        </w:rPr>
      </w:pPr>
      <w:r w:rsidRPr="00E85758">
        <w:rPr>
          <w:rFonts w:ascii="Times New Roman" w:hAnsi="Times New Roman"/>
        </w:rPr>
        <w:t>[</w:t>
      </w:r>
      <w:r w:rsidR="008D264E" w:rsidRPr="00E85758">
        <w:rPr>
          <w:rFonts w:ascii="Times New Roman" w:hAnsi="Times New Roman"/>
        </w:rPr>
        <w:t>1</w:t>
      </w:r>
      <w:r w:rsidRPr="00E85758">
        <w:rPr>
          <w:rFonts w:ascii="Times New Roman" w:hAnsi="Times New Roman"/>
        </w:rPr>
        <w:t>]</w:t>
      </w:r>
      <w:r w:rsidR="00D97FF0" w:rsidRPr="00E85758">
        <w:rPr>
          <w:rFonts w:ascii="Times New Roman" w:hAnsi="Times New Roman"/>
          <w:color w:val="4F81BD" w:themeColor="accent1"/>
        </w:rPr>
        <w:t xml:space="preserve"> </w:t>
      </w:r>
      <w:hyperlink r:id="rId22" w:tgtFrame="_blank" w:tooltip="https://youtu.be/B7oKdUvRhQQ" w:history="1">
        <w:r w:rsidR="00D97FF0">
          <w:rPr>
            <w:rStyle w:val="Hyperlink"/>
            <w:rFonts w:ascii="Segoe UI" w:hAnsi="Segoe UI" w:cs="Segoe UI"/>
            <w:color w:val="386CBB"/>
            <w:sz w:val="23"/>
            <w:szCs w:val="23"/>
            <w:bdr w:val="none" w:sz="0" w:space="0" w:color="auto" w:frame="1"/>
            <w:shd w:val="clear" w:color="auto" w:fill="FFFFFF"/>
          </w:rPr>
          <w:t>https://youtu.be/B7oKdUvRhQQ</w:t>
        </w:r>
      </w:hyperlink>
    </w:p>
    <w:p w14:paraId="027907AF" w14:textId="78F9EA1E" w:rsidR="008D264E" w:rsidRPr="00E85758" w:rsidRDefault="008D264E" w:rsidP="008D264E">
      <w:pPr>
        <w:rPr>
          <w:rStyle w:val="Hyperlink"/>
          <w:rFonts w:ascii="Times New Roman" w:hAnsi="Times New Roman"/>
          <w:color w:val="4F81BD" w:themeColor="accent1"/>
          <w:sz w:val="23"/>
          <w:szCs w:val="23"/>
          <w:bdr w:val="none" w:sz="0" w:space="0" w:color="auto" w:frame="1"/>
          <w:shd w:val="clear" w:color="auto" w:fill="FFFFFF"/>
        </w:rPr>
      </w:pPr>
      <w:r w:rsidRPr="00E85758">
        <w:rPr>
          <w:rFonts w:ascii="Times New Roman" w:hAnsi="Times New Roman"/>
        </w:rPr>
        <w:t>[2</w:t>
      </w:r>
      <w:r w:rsidR="006A45D5" w:rsidRPr="00E85758">
        <w:rPr>
          <w:rFonts w:ascii="Times New Roman" w:hAnsi="Times New Roman"/>
        </w:rPr>
        <w:t xml:space="preserve">] </w:t>
      </w:r>
      <w:hyperlink r:id="rId23" w:tgtFrame="_blank" w:tooltip="https://youtu.be/5aafG5mjZ_Y" w:history="1">
        <w:r w:rsidR="00D97FF0">
          <w:rPr>
            <w:rStyle w:val="Hyperlink"/>
            <w:rFonts w:ascii="Segoe UI" w:hAnsi="Segoe UI" w:cs="Segoe UI"/>
            <w:color w:val="264F8C"/>
            <w:sz w:val="23"/>
            <w:szCs w:val="23"/>
            <w:bdr w:val="none" w:sz="0" w:space="0" w:color="auto" w:frame="1"/>
            <w:shd w:val="clear" w:color="auto" w:fill="FFFFFF"/>
          </w:rPr>
          <w:t>https://youtu.be/5aafG5mjZ_Y</w:t>
        </w:r>
      </w:hyperlink>
    </w:p>
    <w:p w14:paraId="23706395" w14:textId="04DBE33D" w:rsidR="008D264E" w:rsidRDefault="008D264E" w:rsidP="00DC489D">
      <w:pPr>
        <w:pStyle w:val="paragraph-322"/>
        <w:shd w:val="clear" w:color="auto" w:fill="FFFFFF"/>
        <w:spacing w:before="0" w:beforeAutospacing="0" w:after="0" w:afterAutospacing="0"/>
        <w:ind w:firstLine="360"/>
        <w:jc w:val="both"/>
        <w:rPr>
          <w:color w:val="4F81BD" w:themeColor="accent1"/>
        </w:rPr>
      </w:pPr>
      <w:r w:rsidRPr="00E85758">
        <w:t>[3]</w:t>
      </w:r>
      <w:r w:rsidR="00D97FF0">
        <w:t xml:space="preserve"> </w:t>
      </w:r>
      <w:hyperlink r:id="rId24" w:tgtFrame="_blank" w:tooltip="https://youtu.be/Bsq6P1B8JqI" w:history="1">
        <w:r w:rsidR="00D97FF0">
          <w:rPr>
            <w:rStyle w:val="Hyperlink"/>
            <w:rFonts w:ascii="Segoe UI" w:hAnsi="Segoe UI" w:cs="Segoe UI"/>
            <w:color w:val="386CBB"/>
            <w:sz w:val="23"/>
            <w:szCs w:val="23"/>
            <w:bdr w:val="none" w:sz="0" w:space="0" w:color="auto" w:frame="1"/>
            <w:shd w:val="clear" w:color="auto" w:fill="FFFFFF"/>
          </w:rPr>
          <w:t>https://youtu.be/Bsq6P1B8JqI</w:t>
        </w:r>
      </w:hyperlink>
      <w:r w:rsidR="00D97FF0" w:rsidRPr="00E85758">
        <w:rPr>
          <w:color w:val="4F81BD" w:themeColor="accent1"/>
        </w:rPr>
        <w:t xml:space="preserve"> </w:t>
      </w:r>
    </w:p>
    <w:p w14:paraId="707BF9DE" w14:textId="77777777" w:rsidR="00DC489D" w:rsidRPr="00DC489D" w:rsidRDefault="00DC489D" w:rsidP="00DC489D">
      <w:pPr>
        <w:pStyle w:val="NormalWeb"/>
        <w:shd w:val="clear" w:color="auto" w:fill="FFFFFF"/>
        <w:spacing w:before="0" w:beforeAutospacing="0" w:after="0" w:afterAutospacing="0" w:line="300" w:lineRule="atLeast"/>
        <w:ind w:firstLine="360"/>
        <w:textAlignment w:val="baseline"/>
        <w:rPr>
          <w:rFonts w:ascii="Segoe UI" w:hAnsi="Segoe UI" w:cs="Segoe UI"/>
          <w:sz w:val="23"/>
          <w:szCs w:val="23"/>
        </w:rPr>
      </w:pPr>
      <w:r w:rsidRPr="00DC489D">
        <w:t xml:space="preserve">[4] </w:t>
      </w:r>
      <w:hyperlink r:id="rId25" w:tgtFrame="_blank" w:tooltip="https://youtu.be/2Hm8eEHsgls" w:history="1">
        <w:r w:rsidRPr="00DC489D">
          <w:rPr>
            <w:rStyle w:val="Hyperlink"/>
            <w:rFonts w:ascii="Segoe UI" w:hAnsi="Segoe UI" w:cs="Segoe UI"/>
            <w:color w:val="548DD4" w:themeColor="text2" w:themeTint="99"/>
            <w:sz w:val="23"/>
            <w:szCs w:val="23"/>
            <w:bdr w:val="none" w:sz="0" w:space="0" w:color="auto" w:frame="1"/>
          </w:rPr>
          <w:t>https://youtu.be/2Hm8eEHsgls</w:t>
        </w:r>
      </w:hyperlink>
    </w:p>
    <w:p w14:paraId="02A94546" w14:textId="5F2D9CDA" w:rsidR="00DC489D" w:rsidRPr="00E85758" w:rsidRDefault="00DC489D" w:rsidP="00DC489D">
      <w:pPr>
        <w:pStyle w:val="paragraph-322"/>
        <w:shd w:val="clear" w:color="auto" w:fill="FFFFFF"/>
        <w:spacing w:before="0" w:beforeAutospacing="0" w:after="0" w:afterAutospacing="0"/>
        <w:ind w:firstLine="360"/>
        <w:jc w:val="both"/>
        <w:rPr>
          <w:color w:val="4F81BD" w:themeColor="accent1"/>
        </w:rPr>
      </w:pPr>
    </w:p>
    <w:p w14:paraId="683D30F1" w14:textId="77777777" w:rsidR="008D264E" w:rsidRPr="00E85758" w:rsidRDefault="008D264E" w:rsidP="008D264E">
      <w:pPr>
        <w:pStyle w:val="paragraph-322"/>
        <w:shd w:val="clear" w:color="auto" w:fill="FFFFFF"/>
        <w:spacing w:before="0" w:beforeAutospacing="0" w:after="0" w:afterAutospacing="0"/>
        <w:ind w:firstLine="360"/>
        <w:rPr>
          <w:color w:val="101010"/>
        </w:rPr>
      </w:pPr>
    </w:p>
    <w:p w14:paraId="4583C48F" w14:textId="1E7D1DE5" w:rsidR="008D264E" w:rsidRPr="00E85758" w:rsidRDefault="008D264E" w:rsidP="006A45D5">
      <w:pPr>
        <w:rPr>
          <w:rFonts w:ascii="Times New Roman" w:hAnsi="Times New Roman"/>
        </w:rPr>
      </w:pPr>
    </w:p>
    <w:sectPr w:rsidR="008D264E" w:rsidRPr="00E85758" w:rsidSect="00E74443">
      <w:headerReference w:type="default" r:id="rId26"/>
      <w:footerReference w:type="default" r:id="rId27"/>
      <w:type w:val="continuous"/>
      <w:pgSz w:w="12240" w:h="15840"/>
      <w:pgMar w:top="0" w:right="1080" w:bottom="1440" w:left="99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4F4480" w14:textId="77777777" w:rsidR="00D02C7B" w:rsidRDefault="00D02C7B" w:rsidP="006A582B">
      <w:r>
        <w:separator/>
      </w:r>
    </w:p>
  </w:endnote>
  <w:endnote w:type="continuationSeparator" w:id="0">
    <w:p w14:paraId="3FDC4FA1" w14:textId="77777777" w:rsidR="00D02C7B" w:rsidRDefault="00D02C7B" w:rsidP="006A582B">
      <w:r>
        <w:continuationSeparator/>
      </w:r>
    </w:p>
  </w:endnote>
  <w:endnote w:type="continuationNotice" w:id="1">
    <w:p w14:paraId="2D1CE1C7" w14:textId="77777777" w:rsidR="00D02C7B" w:rsidRDefault="00D02C7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DC9B53" w14:textId="77777777" w:rsidR="00203024" w:rsidRDefault="00203024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203024" w14:paraId="48DC9B57" w14:textId="77777777" w:rsidTr="00107955">
      <w:tc>
        <w:tcPr>
          <w:tcW w:w="3960" w:type="dxa"/>
        </w:tcPr>
        <w:p w14:paraId="48DC9B54" w14:textId="77777777" w:rsidR="00203024" w:rsidRPr="006E044D" w:rsidRDefault="00203024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14:paraId="48DC9B55" w14:textId="77777777" w:rsidR="00203024" w:rsidRPr="006E044D" w:rsidRDefault="00203024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 w:rsidRPr="006E044D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Page Numbers (Bottom of Page)"/>
              <w:docPartUnique/>
            </w:docPartObj>
          </w:sdtPr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Content>
                <w:p w14:paraId="48DC9B56" w14:textId="205826AA" w:rsidR="00203024" w:rsidRPr="006E044D" w:rsidRDefault="00203024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/>
                    <w:t xml:space="preserve">     </w:t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Page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b/>
                      <w:bCs/>
                      <w:noProof/>
                      <w:sz w:val="20"/>
                      <w:szCs w:val="20"/>
                    </w:rPr>
                    <w:t>18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 of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b/>
                      <w:bCs/>
                      <w:noProof/>
                      <w:sz w:val="20"/>
                      <w:szCs w:val="20"/>
                    </w:rPr>
                    <w:t>18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14:paraId="48DC9B58" w14:textId="77777777" w:rsidR="00203024" w:rsidRPr="00B9435E" w:rsidRDefault="00203024" w:rsidP="006E044D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965E70" w14:textId="77777777" w:rsidR="00D02C7B" w:rsidRDefault="00D02C7B" w:rsidP="006A582B">
      <w:r>
        <w:separator/>
      </w:r>
    </w:p>
  </w:footnote>
  <w:footnote w:type="continuationSeparator" w:id="0">
    <w:p w14:paraId="36759699" w14:textId="77777777" w:rsidR="00D02C7B" w:rsidRDefault="00D02C7B" w:rsidP="006A582B">
      <w:r>
        <w:continuationSeparator/>
      </w:r>
    </w:p>
  </w:footnote>
  <w:footnote w:type="continuationNotice" w:id="1">
    <w:p w14:paraId="437A891D" w14:textId="77777777" w:rsidR="00D02C7B" w:rsidRDefault="00D02C7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DC9B4E" w14:textId="77777777" w:rsidR="00203024" w:rsidRPr="00DA17A9" w:rsidRDefault="00203024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203024" w14:paraId="48DC9B51" w14:textId="77777777" w:rsidTr="00D8110D">
      <w:tc>
        <w:tcPr>
          <w:tcW w:w="6768" w:type="dxa"/>
        </w:tcPr>
        <w:p w14:paraId="7A0A77ED" w14:textId="77777777" w:rsidR="00203024" w:rsidRDefault="00203024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  <w:t xml:space="preserve">GENESIS </w:t>
          </w:r>
          <w:r w:rsidRPr="00C258CE">
            <w:rPr>
              <w:rFonts w:ascii="Arial" w:hAnsi="Arial" w:cs="Arial"/>
              <w:sz w:val="20"/>
            </w:rPr>
            <w:t xml:space="preserve">Learning Report – </w:t>
          </w:r>
          <w:r>
            <w:rPr>
              <w:rFonts w:ascii="Arial" w:hAnsi="Arial" w:cs="Arial"/>
              <w:sz w:val="20"/>
            </w:rPr>
            <w:t xml:space="preserve">Embedded C – Hardware + Programming </w:t>
          </w:r>
        </w:p>
        <w:p w14:paraId="48DC9B4F" w14:textId="6570861E" w:rsidR="00203024" w:rsidRDefault="00203024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t>+ Testing</w:t>
          </w:r>
        </w:p>
      </w:tc>
      <w:tc>
        <w:tcPr>
          <w:tcW w:w="2808" w:type="dxa"/>
        </w:tcPr>
        <w:p w14:paraId="48DC9B50" w14:textId="77777777" w:rsidR="00203024" w:rsidRDefault="00203024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 w:rsidRPr="006E044D">
            <w:rPr>
              <w:rFonts w:ascii="Arial" w:hAnsi="Arial" w:cs="Arial"/>
              <w:noProof/>
              <w:sz w:val="20"/>
              <w:lang w:val="en-IN" w:eastAsia="en-IN" w:bidi="ar-SA"/>
            </w:rPr>
            <w:drawing>
              <wp:inline distT="0" distB="0" distL="0" distR="0" wp14:anchorId="48DC9B59" wp14:editId="48DC9B5A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8DC9B52" w14:textId="77777777" w:rsidR="00203024" w:rsidRPr="00DA17A9" w:rsidRDefault="00203024" w:rsidP="006E044D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C01E0E"/>
    <w:multiLevelType w:val="multilevel"/>
    <w:tmpl w:val="188AC8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03284969"/>
    <w:multiLevelType w:val="multilevel"/>
    <w:tmpl w:val="226CCD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" w15:restartNumberingAfterBreak="0">
    <w:nsid w:val="105658D2"/>
    <w:multiLevelType w:val="multilevel"/>
    <w:tmpl w:val="188AC8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128A6F0F"/>
    <w:multiLevelType w:val="multilevel"/>
    <w:tmpl w:val="226CCD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13316A98"/>
    <w:multiLevelType w:val="hybridMultilevel"/>
    <w:tmpl w:val="55BA55F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D26338"/>
    <w:multiLevelType w:val="hybridMultilevel"/>
    <w:tmpl w:val="376231D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7181DCD"/>
    <w:multiLevelType w:val="hybridMultilevel"/>
    <w:tmpl w:val="F176CF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126F93"/>
    <w:multiLevelType w:val="hybridMultilevel"/>
    <w:tmpl w:val="519E6B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7D03AB"/>
    <w:multiLevelType w:val="hybridMultilevel"/>
    <w:tmpl w:val="C9C04F2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1A74658"/>
    <w:multiLevelType w:val="multilevel"/>
    <w:tmpl w:val="A5D092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" w15:restartNumberingAfterBreak="0">
    <w:nsid w:val="22124FAA"/>
    <w:multiLevelType w:val="multilevel"/>
    <w:tmpl w:val="5F48AE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2" w15:restartNumberingAfterBreak="0">
    <w:nsid w:val="23135A23"/>
    <w:multiLevelType w:val="hybridMultilevel"/>
    <w:tmpl w:val="39F03D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E10460"/>
    <w:multiLevelType w:val="hybridMultilevel"/>
    <w:tmpl w:val="F08A6B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7343ED"/>
    <w:multiLevelType w:val="hybridMultilevel"/>
    <w:tmpl w:val="4A62014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E827CDB"/>
    <w:multiLevelType w:val="hybridMultilevel"/>
    <w:tmpl w:val="06A07532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BC3443"/>
    <w:multiLevelType w:val="hybridMultilevel"/>
    <w:tmpl w:val="3D8EFD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4722DD8"/>
    <w:multiLevelType w:val="hybridMultilevel"/>
    <w:tmpl w:val="DDE65C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2B4BB3"/>
    <w:multiLevelType w:val="hybridMultilevel"/>
    <w:tmpl w:val="A900F7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44508A"/>
    <w:multiLevelType w:val="hybridMultilevel"/>
    <w:tmpl w:val="6CBE2E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195407"/>
    <w:multiLevelType w:val="hybridMultilevel"/>
    <w:tmpl w:val="96C468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0E6658"/>
    <w:multiLevelType w:val="hybridMultilevel"/>
    <w:tmpl w:val="03287BB2"/>
    <w:lvl w:ilvl="0" w:tplc="35D6DE0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1D0B20"/>
    <w:multiLevelType w:val="hybridMultilevel"/>
    <w:tmpl w:val="62CED6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5D3565"/>
    <w:multiLevelType w:val="hybridMultilevel"/>
    <w:tmpl w:val="3ED28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580493"/>
    <w:multiLevelType w:val="hybridMultilevel"/>
    <w:tmpl w:val="A6DCDF6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08B7770"/>
    <w:multiLevelType w:val="hybridMultilevel"/>
    <w:tmpl w:val="A51A82E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2220F89"/>
    <w:multiLevelType w:val="hybridMultilevel"/>
    <w:tmpl w:val="6ABC1B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EE6B0F"/>
    <w:multiLevelType w:val="hybridMultilevel"/>
    <w:tmpl w:val="883625EC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287D49"/>
    <w:multiLevelType w:val="hybridMultilevel"/>
    <w:tmpl w:val="5AB8A57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D544D3D"/>
    <w:multiLevelType w:val="hybridMultilevel"/>
    <w:tmpl w:val="E8662B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6"/>
  </w:num>
  <w:num w:numId="3">
    <w:abstractNumId w:val="19"/>
  </w:num>
  <w:num w:numId="4">
    <w:abstractNumId w:val="27"/>
  </w:num>
  <w:num w:numId="5">
    <w:abstractNumId w:val="6"/>
  </w:num>
  <w:num w:numId="6">
    <w:abstractNumId w:val="14"/>
  </w:num>
  <w:num w:numId="7">
    <w:abstractNumId w:val="9"/>
  </w:num>
  <w:num w:numId="8">
    <w:abstractNumId w:val="5"/>
  </w:num>
  <w:num w:numId="9">
    <w:abstractNumId w:val="2"/>
  </w:num>
  <w:num w:numId="10">
    <w:abstractNumId w:val="23"/>
  </w:num>
  <w:num w:numId="11">
    <w:abstractNumId w:val="15"/>
  </w:num>
  <w:num w:numId="12">
    <w:abstractNumId w:val="3"/>
  </w:num>
  <w:num w:numId="13">
    <w:abstractNumId w:val="13"/>
  </w:num>
  <w:num w:numId="14">
    <w:abstractNumId w:val="10"/>
  </w:num>
  <w:num w:numId="15">
    <w:abstractNumId w:val="20"/>
  </w:num>
  <w:num w:numId="16">
    <w:abstractNumId w:val="29"/>
  </w:num>
  <w:num w:numId="17">
    <w:abstractNumId w:val="7"/>
  </w:num>
  <w:num w:numId="18">
    <w:abstractNumId w:val="22"/>
  </w:num>
  <w:num w:numId="19">
    <w:abstractNumId w:val="18"/>
  </w:num>
  <w:num w:numId="20">
    <w:abstractNumId w:val="26"/>
  </w:num>
  <w:num w:numId="21">
    <w:abstractNumId w:val="0"/>
  </w:num>
  <w:num w:numId="22">
    <w:abstractNumId w:val="4"/>
  </w:num>
  <w:num w:numId="23">
    <w:abstractNumId w:val="25"/>
  </w:num>
  <w:num w:numId="24">
    <w:abstractNumId w:val="28"/>
  </w:num>
  <w:num w:numId="25">
    <w:abstractNumId w:val="24"/>
  </w:num>
  <w:num w:numId="26">
    <w:abstractNumId w:val="1"/>
  </w:num>
  <w:num w:numId="27">
    <w:abstractNumId w:val="12"/>
  </w:num>
  <w:num w:numId="28">
    <w:abstractNumId w:val="17"/>
  </w:num>
  <w:num w:numId="29">
    <w:abstractNumId w:val="8"/>
  </w:num>
  <w:num w:numId="30">
    <w:abstractNumId w:val="21"/>
  </w:num>
  <w:num w:numId="31">
    <w:abstractNumId w:val="1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gutterAtTop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 strokecolor="none [3200]">
      <v:stroke color="none [3200]" weight="2.5pt"/>
      <v:shadow color="#86868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5DE8"/>
    <w:rsid w:val="00012A10"/>
    <w:rsid w:val="00012BFC"/>
    <w:rsid w:val="00012C91"/>
    <w:rsid w:val="00014ABF"/>
    <w:rsid w:val="000150C2"/>
    <w:rsid w:val="00015EE5"/>
    <w:rsid w:val="000167E3"/>
    <w:rsid w:val="0002032D"/>
    <w:rsid w:val="000215F2"/>
    <w:rsid w:val="00022205"/>
    <w:rsid w:val="00025183"/>
    <w:rsid w:val="00025E58"/>
    <w:rsid w:val="00027451"/>
    <w:rsid w:val="00034681"/>
    <w:rsid w:val="000352B6"/>
    <w:rsid w:val="00036771"/>
    <w:rsid w:val="00040A59"/>
    <w:rsid w:val="0004255F"/>
    <w:rsid w:val="000434B8"/>
    <w:rsid w:val="000437CB"/>
    <w:rsid w:val="00044F0B"/>
    <w:rsid w:val="00046FF4"/>
    <w:rsid w:val="00050928"/>
    <w:rsid w:val="00051E55"/>
    <w:rsid w:val="0005219C"/>
    <w:rsid w:val="00053C2C"/>
    <w:rsid w:val="00053F80"/>
    <w:rsid w:val="000551F2"/>
    <w:rsid w:val="00063244"/>
    <w:rsid w:val="000649BA"/>
    <w:rsid w:val="00064F75"/>
    <w:rsid w:val="00065DA8"/>
    <w:rsid w:val="0006602B"/>
    <w:rsid w:val="000701FB"/>
    <w:rsid w:val="0007031F"/>
    <w:rsid w:val="00072543"/>
    <w:rsid w:val="00075258"/>
    <w:rsid w:val="00077AEC"/>
    <w:rsid w:val="00081B3C"/>
    <w:rsid w:val="0009037E"/>
    <w:rsid w:val="00091B92"/>
    <w:rsid w:val="00094E8E"/>
    <w:rsid w:val="00096B20"/>
    <w:rsid w:val="00097687"/>
    <w:rsid w:val="000A036F"/>
    <w:rsid w:val="000A2C73"/>
    <w:rsid w:val="000A70B7"/>
    <w:rsid w:val="000A7CE5"/>
    <w:rsid w:val="000B0B22"/>
    <w:rsid w:val="000B3331"/>
    <w:rsid w:val="000B67F9"/>
    <w:rsid w:val="000B6830"/>
    <w:rsid w:val="000B7E84"/>
    <w:rsid w:val="000C0AB0"/>
    <w:rsid w:val="000C5288"/>
    <w:rsid w:val="000C6D62"/>
    <w:rsid w:val="000D0F8E"/>
    <w:rsid w:val="000D1695"/>
    <w:rsid w:val="000D21A8"/>
    <w:rsid w:val="000D48BA"/>
    <w:rsid w:val="000E2054"/>
    <w:rsid w:val="000E2419"/>
    <w:rsid w:val="000E54BD"/>
    <w:rsid w:val="000E5F1B"/>
    <w:rsid w:val="000E64CF"/>
    <w:rsid w:val="000E7CFC"/>
    <w:rsid w:val="000F02B2"/>
    <w:rsid w:val="000F1ED3"/>
    <w:rsid w:val="000F31E1"/>
    <w:rsid w:val="000F5BA0"/>
    <w:rsid w:val="000F6B65"/>
    <w:rsid w:val="0010685E"/>
    <w:rsid w:val="00107955"/>
    <w:rsid w:val="00111578"/>
    <w:rsid w:val="00111EC9"/>
    <w:rsid w:val="001129AE"/>
    <w:rsid w:val="0012167E"/>
    <w:rsid w:val="001224C2"/>
    <w:rsid w:val="00122C9C"/>
    <w:rsid w:val="00125753"/>
    <w:rsid w:val="00127B90"/>
    <w:rsid w:val="0013042F"/>
    <w:rsid w:val="00131919"/>
    <w:rsid w:val="001324C8"/>
    <w:rsid w:val="001413BA"/>
    <w:rsid w:val="00143391"/>
    <w:rsid w:val="00144DEA"/>
    <w:rsid w:val="001469F4"/>
    <w:rsid w:val="001474E5"/>
    <w:rsid w:val="00151009"/>
    <w:rsid w:val="001528A7"/>
    <w:rsid w:val="00156194"/>
    <w:rsid w:val="00157D22"/>
    <w:rsid w:val="00160183"/>
    <w:rsid w:val="001650CD"/>
    <w:rsid w:val="0016510E"/>
    <w:rsid w:val="001675BA"/>
    <w:rsid w:val="00170174"/>
    <w:rsid w:val="001705B6"/>
    <w:rsid w:val="00174EF8"/>
    <w:rsid w:val="00176BAA"/>
    <w:rsid w:val="0018008B"/>
    <w:rsid w:val="001805B5"/>
    <w:rsid w:val="00181540"/>
    <w:rsid w:val="00182CF7"/>
    <w:rsid w:val="00186AB4"/>
    <w:rsid w:val="00187714"/>
    <w:rsid w:val="00187971"/>
    <w:rsid w:val="00190808"/>
    <w:rsid w:val="0019199B"/>
    <w:rsid w:val="001923F2"/>
    <w:rsid w:val="001941FF"/>
    <w:rsid w:val="001A222E"/>
    <w:rsid w:val="001A2FF7"/>
    <w:rsid w:val="001A342E"/>
    <w:rsid w:val="001A4D76"/>
    <w:rsid w:val="001A4E60"/>
    <w:rsid w:val="001A6DF4"/>
    <w:rsid w:val="001B0AD1"/>
    <w:rsid w:val="001B20A8"/>
    <w:rsid w:val="001B2343"/>
    <w:rsid w:val="001B4615"/>
    <w:rsid w:val="001B4C4F"/>
    <w:rsid w:val="001B4CE7"/>
    <w:rsid w:val="001B5B12"/>
    <w:rsid w:val="001B7390"/>
    <w:rsid w:val="001C0CA8"/>
    <w:rsid w:val="001C132E"/>
    <w:rsid w:val="001C1DE1"/>
    <w:rsid w:val="001C2C51"/>
    <w:rsid w:val="001C39B3"/>
    <w:rsid w:val="001C658C"/>
    <w:rsid w:val="001D05B5"/>
    <w:rsid w:val="001D3752"/>
    <w:rsid w:val="001D47BD"/>
    <w:rsid w:val="001D56CE"/>
    <w:rsid w:val="001D6524"/>
    <w:rsid w:val="001D76F6"/>
    <w:rsid w:val="001E1270"/>
    <w:rsid w:val="001E2515"/>
    <w:rsid w:val="001E4E0A"/>
    <w:rsid w:val="001F1103"/>
    <w:rsid w:val="001F2E18"/>
    <w:rsid w:val="001F5043"/>
    <w:rsid w:val="001F5EDA"/>
    <w:rsid w:val="001F64E0"/>
    <w:rsid w:val="001F7772"/>
    <w:rsid w:val="002006D8"/>
    <w:rsid w:val="00202626"/>
    <w:rsid w:val="00202E57"/>
    <w:rsid w:val="00203024"/>
    <w:rsid w:val="00203A4E"/>
    <w:rsid w:val="00207530"/>
    <w:rsid w:val="0021174B"/>
    <w:rsid w:val="00214FCC"/>
    <w:rsid w:val="002165BF"/>
    <w:rsid w:val="00222D0F"/>
    <w:rsid w:val="0022511B"/>
    <w:rsid w:val="00225449"/>
    <w:rsid w:val="002267F2"/>
    <w:rsid w:val="0023169A"/>
    <w:rsid w:val="002317A0"/>
    <w:rsid w:val="002343A3"/>
    <w:rsid w:val="0023527B"/>
    <w:rsid w:val="002358A6"/>
    <w:rsid w:val="00237E8C"/>
    <w:rsid w:val="0024065A"/>
    <w:rsid w:val="002425D8"/>
    <w:rsid w:val="002438B2"/>
    <w:rsid w:val="00245837"/>
    <w:rsid w:val="00250FD9"/>
    <w:rsid w:val="002540D1"/>
    <w:rsid w:val="002540E4"/>
    <w:rsid w:val="00254B55"/>
    <w:rsid w:val="00257B68"/>
    <w:rsid w:val="002602DA"/>
    <w:rsid w:val="00260607"/>
    <w:rsid w:val="00262269"/>
    <w:rsid w:val="00264CC6"/>
    <w:rsid w:val="002710DE"/>
    <w:rsid w:val="00272CB5"/>
    <w:rsid w:val="002765BF"/>
    <w:rsid w:val="0027734E"/>
    <w:rsid w:val="002834F3"/>
    <w:rsid w:val="00283BE8"/>
    <w:rsid w:val="00286099"/>
    <w:rsid w:val="00286315"/>
    <w:rsid w:val="00286B12"/>
    <w:rsid w:val="002901EE"/>
    <w:rsid w:val="00292381"/>
    <w:rsid w:val="00292D40"/>
    <w:rsid w:val="0029552E"/>
    <w:rsid w:val="002979C3"/>
    <w:rsid w:val="002A220C"/>
    <w:rsid w:val="002A4215"/>
    <w:rsid w:val="002A489F"/>
    <w:rsid w:val="002A4E7E"/>
    <w:rsid w:val="002B2A80"/>
    <w:rsid w:val="002B413A"/>
    <w:rsid w:val="002B4CAC"/>
    <w:rsid w:val="002C094F"/>
    <w:rsid w:val="002C17E6"/>
    <w:rsid w:val="002C32FB"/>
    <w:rsid w:val="002C3F89"/>
    <w:rsid w:val="002C4810"/>
    <w:rsid w:val="002D149C"/>
    <w:rsid w:val="002D1F12"/>
    <w:rsid w:val="002D2616"/>
    <w:rsid w:val="002D41DD"/>
    <w:rsid w:val="002D4B17"/>
    <w:rsid w:val="002D7552"/>
    <w:rsid w:val="002E153A"/>
    <w:rsid w:val="002E1C68"/>
    <w:rsid w:val="002E3919"/>
    <w:rsid w:val="002E4413"/>
    <w:rsid w:val="002E6834"/>
    <w:rsid w:val="002E7186"/>
    <w:rsid w:val="002E7F53"/>
    <w:rsid w:val="002E7F59"/>
    <w:rsid w:val="002F1680"/>
    <w:rsid w:val="002F2222"/>
    <w:rsid w:val="002F434D"/>
    <w:rsid w:val="002F450C"/>
    <w:rsid w:val="002F69A4"/>
    <w:rsid w:val="002F6CAD"/>
    <w:rsid w:val="00300D13"/>
    <w:rsid w:val="00301287"/>
    <w:rsid w:val="00305B10"/>
    <w:rsid w:val="00306B1D"/>
    <w:rsid w:val="00307262"/>
    <w:rsid w:val="00310167"/>
    <w:rsid w:val="003115ED"/>
    <w:rsid w:val="00312A9A"/>
    <w:rsid w:val="003148D2"/>
    <w:rsid w:val="00314E0C"/>
    <w:rsid w:val="00316202"/>
    <w:rsid w:val="00320DA4"/>
    <w:rsid w:val="003217BE"/>
    <w:rsid w:val="00323635"/>
    <w:rsid w:val="00324E27"/>
    <w:rsid w:val="003255D3"/>
    <w:rsid w:val="00331996"/>
    <w:rsid w:val="00332A47"/>
    <w:rsid w:val="00334A26"/>
    <w:rsid w:val="0034212F"/>
    <w:rsid w:val="003429B5"/>
    <w:rsid w:val="003431C0"/>
    <w:rsid w:val="003448EA"/>
    <w:rsid w:val="0034540B"/>
    <w:rsid w:val="00345783"/>
    <w:rsid w:val="00350667"/>
    <w:rsid w:val="00350747"/>
    <w:rsid w:val="00351860"/>
    <w:rsid w:val="00352C48"/>
    <w:rsid w:val="00353A56"/>
    <w:rsid w:val="00353AB4"/>
    <w:rsid w:val="00355A79"/>
    <w:rsid w:val="003571B8"/>
    <w:rsid w:val="003622B5"/>
    <w:rsid w:val="00362A05"/>
    <w:rsid w:val="00363044"/>
    <w:rsid w:val="00364981"/>
    <w:rsid w:val="0036544F"/>
    <w:rsid w:val="003724F8"/>
    <w:rsid w:val="00374EAD"/>
    <w:rsid w:val="00375EC5"/>
    <w:rsid w:val="00380A77"/>
    <w:rsid w:val="00381156"/>
    <w:rsid w:val="003832DD"/>
    <w:rsid w:val="00395C99"/>
    <w:rsid w:val="0039659E"/>
    <w:rsid w:val="003978A0"/>
    <w:rsid w:val="003A1816"/>
    <w:rsid w:val="003A256E"/>
    <w:rsid w:val="003A354E"/>
    <w:rsid w:val="003A45EB"/>
    <w:rsid w:val="003A4AE2"/>
    <w:rsid w:val="003A684A"/>
    <w:rsid w:val="003A7009"/>
    <w:rsid w:val="003A724F"/>
    <w:rsid w:val="003B4FCF"/>
    <w:rsid w:val="003B6915"/>
    <w:rsid w:val="003B733D"/>
    <w:rsid w:val="003C253E"/>
    <w:rsid w:val="003C4A6B"/>
    <w:rsid w:val="003C596A"/>
    <w:rsid w:val="003C5E4C"/>
    <w:rsid w:val="003C6BB2"/>
    <w:rsid w:val="003D0B05"/>
    <w:rsid w:val="003D255C"/>
    <w:rsid w:val="003D43AA"/>
    <w:rsid w:val="003D4BA6"/>
    <w:rsid w:val="003E1888"/>
    <w:rsid w:val="003E19FF"/>
    <w:rsid w:val="003E280F"/>
    <w:rsid w:val="003E457D"/>
    <w:rsid w:val="003E7176"/>
    <w:rsid w:val="003F1995"/>
    <w:rsid w:val="003F61ED"/>
    <w:rsid w:val="00402CAC"/>
    <w:rsid w:val="00403B40"/>
    <w:rsid w:val="00404807"/>
    <w:rsid w:val="00404B4F"/>
    <w:rsid w:val="00406A57"/>
    <w:rsid w:val="00406F96"/>
    <w:rsid w:val="004077D2"/>
    <w:rsid w:val="00407D9A"/>
    <w:rsid w:val="00407DEC"/>
    <w:rsid w:val="00415031"/>
    <w:rsid w:val="004150CB"/>
    <w:rsid w:val="00417AA7"/>
    <w:rsid w:val="00420EE5"/>
    <w:rsid w:val="0042380C"/>
    <w:rsid w:val="00424041"/>
    <w:rsid w:val="00425CC6"/>
    <w:rsid w:val="00431687"/>
    <w:rsid w:val="004328F5"/>
    <w:rsid w:val="00432EE2"/>
    <w:rsid w:val="0043372D"/>
    <w:rsid w:val="00433AF0"/>
    <w:rsid w:val="004413FB"/>
    <w:rsid w:val="00441670"/>
    <w:rsid w:val="00443173"/>
    <w:rsid w:val="00444607"/>
    <w:rsid w:val="00450173"/>
    <w:rsid w:val="004505DF"/>
    <w:rsid w:val="00451C89"/>
    <w:rsid w:val="00451D49"/>
    <w:rsid w:val="004533B5"/>
    <w:rsid w:val="0045371F"/>
    <w:rsid w:val="0045444B"/>
    <w:rsid w:val="0045467C"/>
    <w:rsid w:val="00454A39"/>
    <w:rsid w:val="00454AB6"/>
    <w:rsid w:val="00456E66"/>
    <w:rsid w:val="00457474"/>
    <w:rsid w:val="00457FD9"/>
    <w:rsid w:val="00460479"/>
    <w:rsid w:val="004650A2"/>
    <w:rsid w:val="0046613F"/>
    <w:rsid w:val="0046708A"/>
    <w:rsid w:val="00470AF6"/>
    <w:rsid w:val="00470E4A"/>
    <w:rsid w:val="00472526"/>
    <w:rsid w:val="00472980"/>
    <w:rsid w:val="00473637"/>
    <w:rsid w:val="004745E1"/>
    <w:rsid w:val="00474952"/>
    <w:rsid w:val="00474CB1"/>
    <w:rsid w:val="00476B74"/>
    <w:rsid w:val="00476E2F"/>
    <w:rsid w:val="00477C55"/>
    <w:rsid w:val="00477FC9"/>
    <w:rsid w:val="00480666"/>
    <w:rsid w:val="00480B7C"/>
    <w:rsid w:val="00480F0F"/>
    <w:rsid w:val="004817E1"/>
    <w:rsid w:val="004827FA"/>
    <w:rsid w:val="004828AC"/>
    <w:rsid w:val="00483789"/>
    <w:rsid w:val="00483C5E"/>
    <w:rsid w:val="00484796"/>
    <w:rsid w:val="00485655"/>
    <w:rsid w:val="00486635"/>
    <w:rsid w:val="004874AF"/>
    <w:rsid w:val="004906F0"/>
    <w:rsid w:val="00495F73"/>
    <w:rsid w:val="00497ACD"/>
    <w:rsid w:val="004A19B5"/>
    <w:rsid w:val="004A1DB6"/>
    <w:rsid w:val="004A2EFC"/>
    <w:rsid w:val="004A30C8"/>
    <w:rsid w:val="004A381A"/>
    <w:rsid w:val="004A394F"/>
    <w:rsid w:val="004A4827"/>
    <w:rsid w:val="004A5DDE"/>
    <w:rsid w:val="004B2FAB"/>
    <w:rsid w:val="004B3AEE"/>
    <w:rsid w:val="004B3DD8"/>
    <w:rsid w:val="004B6CE3"/>
    <w:rsid w:val="004B6FD0"/>
    <w:rsid w:val="004B73D5"/>
    <w:rsid w:val="004C0358"/>
    <w:rsid w:val="004C0478"/>
    <w:rsid w:val="004C05C2"/>
    <w:rsid w:val="004C08D0"/>
    <w:rsid w:val="004C30A6"/>
    <w:rsid w:val="004C5491"/>
    <w:rsid w:val="004C6028"/>
    <w:rsid w:val="004C6BF4"/>
    <w:rsid w:val="004C73A5"/>
    <w:rsid w:val="004C74FF"/>
    <w:rsid w:val="004C7942"/>
    <w:rsid w:val="004D07EE"/>
    <w:rsid w:val="004D3010"/>
    <w:rsid w:val="004D3084"/>
    <w:rsid w:val="004D5522"/>
    <w:rsid w:val="004D5F13"/>
    <w:rsid w:val="004D67FA"/>
    <w:rsid w:val="004D68A9"/>
    <w:rsid w:val="004E25E2"/>
    <w:rsid w:val="004E2BF2"/>
    <w:rsid w:val="004E7031"/>
    <w:rsid w:val="004F0A28"/>
    <w:rsid w:val="004F0F94"/>
    <w:rsid w:val="004F20C0"/>
    <w:rsid w:val="004F3FBF"/>
    <w:rsid w:val="0050041A"/>
    <w:rsid w:val="00502375"/>
    <w:rsid w:val="00503D7B"/>
    <w:rsid w:val="00506F40"/>
    <w:rsid w:val="005113E5"/>
    <w:rsid w:val="00512662"/>
    <w:rsid w:val="0051305C"/>
    <w:rsid w:val="0051444D"/>
    <w:rsid w:val="00517AEE"/>
    <w:rsid w:val="005206A6"/>
    <w:rsid w:val="005213C3"/>
    <w:rsid w:val="0052227B"/>
    <w:rsid w:val="005246B2"/>
    <w:rsid w:val="005249E0"/>
    <w:rsid w:val="00525DD8"/>
    <w:rsid w:val="00525F27"/>
    <w:rsid w:val="0052788C"/>
    <w:rsid w:val="00533266"/>
    <w:rsid w:val="00535DF3"/>
    <w:rsid w:val="0054107D"/>
    <w:rsid w:val="00541EB1"/>
    <w:rsid w:val="00542021"/>
    <w:rsid w:val="00544B68"/>
    <w:rsid w:val="00545F06"/>
    <w:rsid w:val="0054742A"/>
    <w:rsid w:val="00552D1C"/>
    <w:rsid w:val="00553062"/>
    <w:rsid w:val="00553962"/>
    <w:rsid w:val="00557C59"/>
    <w:rsid w:val="005633D4"/>
    <w:rsid w:val="00563E81"/>
    <w:rsid w:val="00564CAF"/>
    <w:rsid w:val="00565C2A"/>
    <w:rsid w:val="00566506"/>
    <w:rsid w:val="00572002"/>
    <w:rsid w:val="005724EE"/>
    <w:rsid w:val="00573678"/>
    <w:rsid w:val="005803AF"/>
    <w:rsid w:val="00582A5C"/>
    <w:rsid w:val="005835D6"/>
    <w:rsid w:val="00586579"/>
    <w:rsid w:val="00587D01"/>
    <w:rsid w:val="005915ED"/>
    <w:rsid w:val="0059196F"/>
    <w:rsid w:val="00594345"/>
    <w:rsid w:val="00594E98"/>
    <w:rsid w:val="00595DFD"/>
    <w:rsid w:val="005A1B63"/>
    <w:rsid w:val="005A21F4"/>
    <w:rsid w:val="005A2242"/>
    <w:rsid w:val="005A2713"/>
    <w:rsid w:val="005A5C06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B6314"/>
    <w:rsid w:val="005C11C4"/>
    <w:rsid w:val="005C228A"/>
    <w:rsid w:val="005C5301"/>
    <w:rsid w:val="005C66B1"/>
    <w:rsid w:val="005C7B5A"/>
    <w:rsid w:val="005C7E28"/>
    <w:rsid w:val="005D15A0"/>
    <w:rsid w:val="005D2BF9"/>
    <w:rsid w:val="005D3DF3"/>
    <w:rsid w:val="005D6F5C"/>
    <w:rsid w:val="005E1147"/>
    <w:rsid w:val="005E1348"/>
    <w:rsid w:val="005E18F5"/>
    <w:rsid w:val="005E6866"/>
    <w:rsid w:val="005F029C"/>
    <w:rsid w:val="005F26DE"/>
    <w:rsid w:val="00600837"/>
    <w:rsid w:val="00603675"/>
    <w:rsid w:val="00605204"/>
    <w:rsid w:val="00605275"/>
    <w:rsid w:val="00605A52"/>
    <w:rsid w:val="006139C5"/>
    <w:rsid w:val="006151C7"/>
    <w:rsid w:val="006157F8"/>
    <w:rsid w:val="00616A09"/>
    <w:rsid w:val="00622D6C"/>
    <w:rsid w:val="006235CC"/>
    <w:rsid w:val="0062672E"/>
    <w:rsid w:val="00626E62"/>
    <w:rsid w:val="00630659"/>
    <w:rsid w:val="00630D22"/>
    <w:rsid w:val="0063248F"/>
    <w:rsid w:val="00632896"/>
    <w:rsid w:val="00634552"/>
    <w:rsid w:val="00634880"/>
    <w:rsid w:val="00635128"/>
    <w:rsid w:val="00651351"/>
    <w:rsid w:val="00652FB1"/>
    <w:rsid w:val="00656526"/>
    <w:rsid w:val="00657156"/>
    <w:rsid w:val="00657694"/>
    <w:rsid w:val="00661336"/>
    <w:rsid w:val="00661CB4"/>
    <w:rsid w:val="00663A43"/>
    <w:rsid w:val="0066466B"/>
    <w:rsid w:val="00671401"/>
    <w:rsid w:val="00672BAF"/>
    <w:rsid w:val="00674013"/>
    <w:rsid w:val="006742AA"/>
    <w:rsid w:val="0068151F"/>
    <w:rsid w:val="00687591"/>
    <w:rsid w:val="00687946"/>
    <w:rsid w:val="00687DDB"/>
    <w:rsid w:val="00691556"/>
    <w:rsid w:val="0069214B"/>
    <w:rsid w:val="00693A0A"/>
    <w:rsid w:val="00695233"/>
    <w:rsid w:val="0069562B"/>
    <w:rsid w:val="0069624D"/>
    <w:rsid w:val="00696E36"/>
    <w:rsid w:val="006A45D5"/>
    <w:rsid w:val="006A582B"/>
    <w:rsid w:val="006A6299"/>
    <w:rsid w:val="006A6589"/>
    <w:rsid w:val="006B253A"/>
    <w:rsid w:val="006B3F55"/>
    <w:rsid w:val="006B47D5"/>
    <w:rsid w:val="006B4EC8"/>
    <w:rsid w:val="006B5402"/>
    <w:rsid w:val="006B75C9"/>
    <w:rsid w:val="006B7ECE"/>
    <w:rsid w:val="006C7993"/>
    <w:rsid w:val="006D034E"/>
    <w:rsid w:val="006D09AF"/>
    <w:rsid w:val="006D0A1C"/>
    <w:rsid w:val="006D28BC"/>
    <w:rsid w:val="006D458D"/>
    <w:rsid w:val="006D4C6C"/>
    <w:rsid w:val="006D5B0F"/>
    <w:rsid w:val="006E044D"/>
    <w:rsid w:val="006E1234"/>
    <w:rsid w:val="006E2ABE"/>
    <w:rsid w:val="006E2CBC"/>
    <w:rsid w:val="006E4771"/>
    <w:rsid w:val="006E5294"/>
    <w:rsid w:val="006F074E"/>
    <w:rsid w:val="006F1A80"/>
    <w:rsid w:val="006F3721"/>
    <w:rsid w:val="006F5C74"/>
    <w:rsid w:val="00700E98"/>
    <w:rsid w:val="007014C0"/>
    <w:rsid w:val="00701C0A"/>
    <w:rsid w:val="00703E1B"/>
    <w:rsid w:val="00704210"/>
    <w:rsid w:val="00704894"/>
    <w:rsid w:val="00705096"/>
    <w:rsid w:val="00705561"/>
    <w:rsid w:val="00707877"/>
    <w:rsid w:val="00711494"/>
    <w:rsid w:val="00714650"/>
    <w:rsid w:val="007147FE"/>
    <w:rsid w:val="00715F24"/>
    <w:rsid w:val="00717F4D"/>
    <w:rsid w:val="0072033B"/>
    <w:rsid w:val="00721182"/>
    <w:rsid w:val="007226AE"/>
    <w:rsid w:val="00722D8B"/>
    <w:rsid w:val="007270F7"/>
    <w:rsid w:val="007319A4"/>
    <w:rsid w:val="00731C68"/>
    <w:rsid w:val="00733A45"/>
    <w:rsid w:val="00734549"/>
    <w:rsid w:val="00737EF1"/>
    <w:rsid w:val="0074034E"/>
    <w:rsid w:val="00746D2E"/>
    <w:rsid w:val="007475A0"/>
    <w:rsid w:val="00751266"/>
    <w:rsid w:val="007519B7"/>
    <w:rsid w:val="00752990"/>
    <w:rsid w:val="00753B33"/>
    <w:rsid w:val="00756557"/>
    <w:rsid w:val="00756588"/>
    <w:rsid w:val="007600BE"/>
    <w:rsid w:val="0076346C"/>
    <w:rsid w:val="007635CC"/>
    <w:rsid w:val="00763E6D"/>
    <w:rsid w:val="00764830"/>
    <w:rsid w:val="00764E20"/>
    <w:rsid w:val="0077021F"/>
    <w:rsid w:val="00771E5C"/>
    <w:rsid w:val="0077647D"/>
    <w:rsid w:val="00782CB9"/>
    <w:rsid w:val="00790EC1"/>
    <w:rsid w:val="007929BC"/>
    <w:rsid w:val="0079478B"/>
    <w:rsid w:val="00797330"/>
    <w:rsid w:val="00797B3F"/>
    <w:rsid w:val="007A25AF"/>
    <w:rsid w:val="007A38D2"/>
    <w:rsid w:val="007A7BC4"/>
    <w:rsid w:val="007A7C46"/>
    <w:rsid w:val="007B0FF9"/>
    <w:rsid w:val="007B11B3"/>
    <w:rsid w:val="007B1D78"/>
    <w:rsid w:val="007B2DE1"/>
    <w:rsid w:val="007B3560"/>
    <w:rsid w:val="007B3ACD"/>
    <w:rsid w:val="007B556F"/>
    <w:rsid w:val="007B6D0C"/>
    <w:rsid w:val="007C0CCB"/>
    <w:rsid w:val="007C1638"/>
    <w:rsid w:val="007C3387"/>
    <w:rsid w:val="007C3D3D"/>
    <w:rsid w:val="007C5195"/>
    <w:rsid w:val="007C53B0"/>
    <w:rsid w:val="007C67C2"/>
    <w:rsid w:val="007C7414"/>
    <w:rsid w:val="007D1431"/>
    <w:rsid w:val="007E09C8"/>
    <w:rsid w:val="007E264B"/>
    <w:rsid w:val="007E350B"/>
    <w:rsid w:val="007E40C5"/>
    <w:rsid w:val="007E6126"/>
    <w:rsid w:val="007E6345"/>
    <w:rsid w:val="007E6574"/>
    <w:rsid w:val="007E716D"/>
    <w:rsid w:val="007E7B81"/>
    <w:rsid w:val="007E7FCF"/>
    <w:rsid w:val="007F0E33"/>
    <w:rsid w:val="007F5F8B"/>
    <w:rsid w:val="007F7936"/>
    <w:rsid w:val="007F79B8"/>
    <w:rsid w:val="00800942"/>
    <w:rsid w:val="00800E88"/>
    <w:rsid w:val="00801D45"/>
    <w:rsid w:val="008030F4"/>
    <w:rsid w:val="00804528"/>
    <w:rsid w:val="00804A06"/>
    <w:rsid w:val="008051C6"/>
    <w:rsid w:val="00805224"/>
    <w:rsid w:val="008127A0"/>
    <w:rsid w:val="00813557"/>
    <w:rsid w:val="008143C2"/>
    <w:rsid w:val="00814D3F"/>
    <w:rsid w:val="008156D8"/>
    <w:rsid w:val="00817E57"/>
    <w:rsid w:val="00821D29"/>
    <w:rsid w:val="00825DA2"/>
    <w:rsid w:val="008269B5"/>
    <w:rsid w:val="008307EE"/>
    <w:rsid w:val="0083295F"/>
    <w:rsid w:val="00837AAE"/>
    <w:rsid w:val="00837D9E"/>
    <w:rsid w:val="0084424C"/>
    <w:rsid w:val="0084617E"/>
    <w:rsid w:val="00846DCC"/>
    <w:rsid w:val="008470E1"/>
    <w:rsid w:val="008475DD"/>
    <w:rsid w:val="008536A8"/>
    <w:rsid w:val="00854F2C"/>
    <w:rsid w:val="0085706C"/>
    <w:rsid w:val="00857C68"/>
    <w:rsid w:val="008601D0"/>
    <w:rsid w:val="00860730"/>
    <w:rsid w:val="00862AEE"/>
    <w:rsid w:val="0086313F"/>
    <w:rsid w:val="008638D5"/>
    <w:rsid w:val="0086765E"/>
    <w:rsid w:val="00871141"/>
    <w:rsid w:val="00872795"/>
    <w:rsid w:val="008737A4"/>
    <w:rsid w:val="00876367"/>
    <w:rsid w:val="00877C8F"/>
    <w:rsid w:val="00882A92"/>
    <w:rsid w:val="008871F2"/>
    <w:rsid w:val="00890098"/>
    <w:rsid w:val="00891034"/>
    <w:rsid w:val="008910CF"/>
    <w:rsid w:val="00897BC4"/>
    <w:rsid w:val="008A014B"/>
    <w:rsid w:val="008A3B1C"/>
    <w:rsid w:val="008A6CDE"/>
    <w:rsid w:val="008A7C5F"/>
    <w:rsid w:val="008B104A"/>
    <w:rsid w:val="008B4EB4"/>
    <w:rsid w:val="008B5815"/>
    <w:rsid w:val="008B76F9"/>
    <w:rsid w:val="008B7D6E"/>
    <w:rsid w:val="008C02E0"/>
    <w:rsid w:val="008C1C50"/>
    <w:rsid w:val="008C460B"/>
    <w:rsid w:val="008C4D79"/>
    <w:rsid w:val="008C6313"/>
    <w:rsid w:val="008C6E97"/>
    <w:rsid w:val="008D264E"/>
    <w:rsid w:val="008D2760"/>
    <w:rsid w:val="008D47E9"/>
    <w:rsid w:val="008D68CE"/>
    <w:rsid w:val="008E067C"/>
    <w:rsid w:val="008E3664"/>
    <w:rsid w:val="008E4452"/>
    <w:rsid w:val="008F1A2A"/>
    <w:rsid w:val="008F5A6C"/>
    <w:rsid w:val="00901A8F"/>
    <w:rsid w:val="0090233A"/>
    <w:rsid w:val="00903425"/>
    <w:rsid w:val="00903785"/>
    <w:rsid w:val="00903C70"/>
    <w:rsid w:val="00905CB1"/>
    <w:rsid w:val="00905F6C"/>
    <w:rsid w:val="0090650A"/>
    <w:rsid w:val="00906AB5"/>
    <w:rsid w:val="009131A6"/>
    <w:rsid w:val="00913251"/>
    <w:rsid w:val="009137CA"/>
    <w:rsid w:val="00914F13"/>
    <w:rsid w:val="009153F4"/>
    <w:rsid w:val="0091598C"/>
    <w:rsid w:val="00917BBA"/>
    <w:rsid w:val="00925978"/>
    <w:rsid w:val="009262C3"/>
    <w:rsid w:val="00926991"/>
    <w:rsid w:val="009279D8"/>
    <w:rsid w:val="00931E94"/>
    <w:rsid w:val="009321A3"/>
    <w:rsid w:val="00934622"/>
    <w:rsid w:val="00935967"/>
    <w:rsid w:val="00942048"/>
    <w:rsid w:val="00942276"/>
    <w:rsid w:val="0094346B"/>
    <w:rsid w:val="009455A6"/>
    <w:rsid w:val="009472C9"/>
    <w:rsid w:val="00950480"/>
    <w:rsid w:val="00951928"/>
    <w:rsid w:val="009526C4"/>
    <w:rsid w:val="00952AE9"/>
    <w:rsid w:val="00954566"/>
    <w:rsid w:val="00957EDA"/>
    <w:rsid w:val="00960760"/>
    <w:rsid w:val="00963DA6"/>
    <w:rsid w:val="00965B90"/>
    <w:rsid w:val="00967644"/>
    <w:rsid w:val="009707CD"/>
    <w:rsid w:val="009756E9"/>
    <w:rsid w:val="00985847"/>
    <w:rsid w:val="009909BF"/>
    <w:rsid w:val="00993875"/>
    <w:rsid w:val="00995956"/>
    <w:rsid w:val="00997756"/>
    <w:rsid w:val="009A0D0B"/>
    <w:rsid w:val="009A58B8"/>
    <w:rsid w:val="009B094B"/>
    <w:rsid w:val="009B2A69"/>
    <w:rsid w:val="009B3953"/>
    <w:rsid w:val="009B52D1"/>
    <w:rsid w:val="009B5CC3"/>
    <w:rsid w:val="009C1B33"/>
    <w:rsid w:val="009C3C72"/>
    <w:rsid w:val="009C3EEC"/>
    <w:rsid w:val="009C4B62"/>
    <w:rsid w:val="009C5EB3"/>
    <w:rsid w:val="009C6568"/>
    <w:rsid w:val="009C7984"/>
    <w:rsid w:val="009D2FDA"/>
    <w:rsid w:val="009D302D"/>
    <w:rsid w:val="009D650E"/>
    <w:rsid w:val="009D7674"/>
    <w:rsid w:val="009D78CF"/>
    <w:rsid w:val="009D7DB9"/>
    <w:rsid w:val="009E199F"/>
    <w:rsid w:val="009E1CDB"/>
    <w:rsid w:val="009E24F1"/>
    <w:rsid w:val="009E5630"/>
    <w:rsid w:val="009E5D1F"/>
    <w:rsid w:val="009F231A"/>
    <w:rsid w:val="009F23CD"/>
    <w:rsid w:val="009F2EBC"/>
    <w:rsid w:val="009F3E33"/>
    <w:rsid w:val="009F4BF8"/>
    <w:rsid w:val="009F7033"/>
    <w:rsid w:val="00A037B6"/>
    <w:rsid w:val="00A03DAD"/>
    <w:rsid w:val="00A03F6B"/>
    <w:rsid w:val="00A079F0"/>
    <w:rsid w:val="00A10002"/>
    <w:rsid w:val="00A1044E"/>
    <w:rsid w:val="00A105EE"/>
    <w:rsid w:val="00A107C6"/>
    <w:rsid w:val="00A10B54"/>
    <w:rsid w:val="00A10F49"/>
    <w:rsid w:val="00A134E3"/>
    <w:rsid w:val="00A138CE"/>
    <w:rsid w:val="00A200AC"/>
    <w:rsid w:val="00A21668"/>
    <w:rsid w:val="00A21EB3"/>
    <w:rsid w:val="00A24D92"/>
    <w:rsid w:val="00A26225"/>
    <w:rsid w:val="00A27E85"/>
    <w:rsid w:val="00A3376A"/>
    <w:rsid w:val="00A340AD"/>
    <w:rsid w:val="00A34658"/>
    <w:rsid w:val="00A34FDD"/>
    <w:rsid w:val="00A3538E"/>
    <w:rsid w:val="00A35A10"/>
    <w:rsid w:val="00A4038A"/>
    <w:rsid w:val="00A43BF1"/>
    <w:rsid w:val="00A44E1B"/>
    <w:rsid w:val="00A52011"/>
    <w:rsid w:val="00A53C9C"/>
    <w:rsid w:val="00A5476C"/>
    <w:rsid w:val="00A5507C"/>
    <w:rsid w:val="00A60155"/>
    <w:rsid w:val="00A60B50"/>
    <w:rsid w:val="00A61302"/>
    <w:rsid w:val="00A61B09"/>
    <w:rsid w:val="00A63A61"/>
    <w:rsid w:val="00A674CF"/>
    <w:rsid w:val="00A7259F"/>
    <w:rsid w:val="00A72D6E"/>
    <w:rsid w:val="00A73627"/>
    <w:rsid w:val="00A74845"/>
    <w:rsid w:val="00A75A68"/>
    <w:rsid w:val="00A75B53"/>
    <w:rsid w:val="00A803A9"/>
    <w:rsid w:val="00A84F26"/>
    <w:rsid w:val="00A91B63"/>
    <w:rsid w:val="00A9375A"/>
    <w:rsid w:val="00A9757D"/>
    <w:rsid w:val="00AA2CE4"/>
    <w:rsid w:val="00AA304E"/>
    <w:rsid w:val="00AB1B25"/>
    <w:rsid w:val="00AB278E"/>
    <w:rsid w:val="00AB2FC2"/>
    <w:rsid w:val="00AB45DA"/>
    <w:rsid w:val="00AB7215"/>
    <w:rsid w:val="00AB75FF"/>
    <w:rsid w:val="00AB7F1B"/>
    <w:rsid w:val="00AC01C1"/>
    <w:rsid w:val="00AC0A6A"/>
    <w:rsid w:val="00AC0EE6"/>
    <w:rsid w:val="00AC3D92"/>
    <w:rsid w:val="00AD4BE9"/>
    <w:rsid w:val="00AD504B"/>
    <w:rsid w:val="00AD7647"/>
    <w:rsid w:val="00AE52EB"/>
    <w:rsid w:val="00AF174E"/>
    <w:rsid w:val="00AF1DB9"/>
    <w:rsid w:val="00AF22E2"/>
    <w:rsid w:val="00AF60FE"/>
    <w:rsid w:val="00AF6831"/>
    <w:rsid w:val="00B04442"/>
    <w:rsid w:val="00B04BF6"/>
    <w:rsid w:val="00B0680D"/>
    <w:rsid w:val="00B11411"/>
    <w:rsid w:val="00B11B50"/>
    <w:rsid w:val="00B12A00"/>
    <w:rsid w:val="00B15B06"/>
    <w:rsid w:val="00B160FF"/>
    <w:rsid w:val="00B163F3"/>
    <w:rsid w:val="00B2024F"/>
    <w:rsid w:val="00B202AC"/>
    <w:rsid w:val="00B20D8C"/>
    <w:rsid w:val="00B220E2"/>
    <w:rsid w:val="00B23F0B"/>
    <w:rsid w:val="00B241F9"/>
    <w:rsid w:val="00B274A2"/>
    <w:rsid w:val="00B3273F"/>
    <w:rsid w:val="00B36CDF"/>
    <w:rsid w:val="00B37E02"/>
    <w:rsid w:val="00B41E75"/>
    <w:rsid w:val="00B42F99"/>
    <w:rsid w:val="00B462AA"/>
    <w:rsid w:val="00B47E0B"/>
    <w:rsid w:val="00B505F4"/>
    <w:rsid w:val="00B5485F"/>
    <w:rsid w:val="00B54AC2"/>
    <w:rsid w:val="00B55356"/>
    <w:rsid w:val="00B554C7"/>
    <w:rsid w:val="00B57317"/>
    <w:rsid w:val="00B577D8"/>
    <w:rsid w:val="00B6288C"/>
    <w:rsid w:val="00B64F0A"/>
    <w:rsid w:val="00B6533B"/>
    <w:rsid w:val="00B670E9"/>
    <w:rsid w:val="00B6776E"/>
    <w:rsid w:val="00B733A0"/>
    <w:rsid w:val="00B774C8"/>
    <w:rsid w:val="00B80866"/>
    <w:rsid w:val="00B83BB5"/>
    <w:rsid w:val="00B84A08"/>
    <w:rsid w:val="00B85874"/>
    <w:rsid w:val="00B91934"/>
    <w:rsid w:val="00B91F91"/>
    <w:rsid w:val="00B9435E"/>
    <w:rsid w:val="00B94C6B"/>
    <w:rsid w:val="00B956EB"/>
    <w:rsid w:val="00B9692A"/>
    <w:rsid w:val="00B96BE2"/>
    <w:rsid w:val="00B96C79"/>
    <w:rsid w:val="00BA1943"/>
    <w:rsid w:val="00BA2AD5"/>
    <w:rsid w:val="00BA3603"/>
    <w:rsid w:val="00BA3ADD"/>
    <w:rsid w:val="00BA509A"/>
    <w:rsid w:val="00BA6D33"/>
    <w:rsid w:val="00BB0005"/>
    <w:rsid w:val="00BB5B4B"/>
    <w:rsid w:val="00BB6025"/>
    <w:rsid w:val="00BC0E82"/>
    <w:rsid w:val="00BC1330"/>
    <w:rsid w:val="00BC19CF"/>
    <w:rsid w:val="00BC1E3B"/>
    <w:rsid w:val="00BC3775"/>
    <w:rsid w:val="00BD083B"/>
    <w:rsid w:val="00BD18AA"/>
    <w:rsid w:val="00BD2CD8"/>
    <w:rsid w:val="00BD43D2"/>
    <w:rsid w:val="00BD4B5B"/>
    <w:rsid w:val="00BD4D42"/>
    <w:rsid w:val="00BD5B2A"/>
    <w:rsid w:val="00BD74DE"/>
    <w:rsid w:val="00BE0F23"/>
    <w:rsid w:val="00BE1CEA"/>
    <w:rsid w:val="00BE3370"/>
    <w:rsid w:val="00BE4247"/>
    <w:rsid w:val="00BE4A22"/>
    <w:rsid w:val="00BE5292"/>
    <w:rsid w:val="00BE5566"/>
    <w:rsid w:val="00BE7A04"/>
    <w:rsid w:val="00BF16EB"/>
    <w:rsid w:val="00BF6E3A"/>
    <w:rsid w:val="00BF6F44"/>
    <w:rsid w:val="00BF7938"/>
    <w:rsid w:val="00BF7CE1"/>
    <w:rsid w:val="00C02335"/>
    <w:rsid w:val="00C02D5E"/>
    <w:rsid w:val="00C041E8"/>
    <w:rsid w:val="00C06A7E"/>
    <w:rsid w:val="00C135DC"/>
    <w:rsid w:val="00C17466"/>
    <w:rsid w:val="00C21D83"/>
    <w:rsid w:val="00C24323"/>
    <w:rsid w:val="00C2448A"/>
    <w:rsid w:val="00C24EB3"/>
    <w:rsid w:val="00C258CE"/>
    <w:rsid w:val="00C272E4"/>
    <w:rsid w:val="00C30E11"/>
    <w:rsid w:val="00C31FD5"/>
    <w:rsid w:val="00C4093F"/>
    <w:rsid w:val="00C44765"/>
    <w:rsid w:val="00C5065C"/>
    <w:rsid w:val="00C50C64"/>
    <w:rsid w:val="00C51B02"/>
    <w:rsid w:val="00C558A0"/>
    <w:rsid w:val="00C55D0C"/>
    <w:rsid w:val="00C5686C"/>
    <w:rsid w:val="00C579A6"/>
    <w:rsid w:val="00C57F89"/>
    <w:rsid w:val="00C60536"/>
    <w:rsid w:val="00C60734"/>
    <w:rsid w:val="00C627C8"/>
    <w:rsid w:val="00C66CB6"/>
    <w:rsid w:val="00C67FEE"/>
    <w:rsid w:val="00C708AE"/>
    <w:rsid w:val="00C72DA7"/>
    <w:rsid w:val="00C744C5"/>
    <w:rsid w:val="00C745A2"/>
    <w:rsid w:val="00C7677C"/>
    <w:rsid w:val="00C81EAA"/>
    <w:rsid w:val="00C8256A"/>
    <w:rsid w:val="00C82E4D"/>
    <w:rsid w:val="00C834C5"/>
    <w:rsid w:val="00C835AC"/>
    <w:rsid w:val="00C856CC"/>
    <w:rsid w:val="00C86CDB"/>
    <w:rsid w:val="00C91099"/>
    <w:rsid w:val="00C91907"/>
    <w:rsid w:val="00C950AF"/>
    <w:rsid w:val="00C9532E"/>
    <w:rsid w:val="00C96ACA"/>
    <w:rsid w:val="00C97821"/>
    <w:rsid w:val="00CA24FC"/>
    <w:rsid w:val="00CA3E58"/>
    <w:rsid w:val="00CA587A"/>
    <w:rsid w:val="00CA5AB3"/>
    <w:rsid w:val="00CA694F"/>
    <w:rsid w:val="00CA765F"/>
    <w:rsid w:val="00CB1D5A"/>
    <w:rsid w:val="00CB236C"/>
    <w:rsid w:val="00CB2B96"/>
    <w:rsid w:val="00CB311E"/>
    <w:rsid w:val="00CB4F36"/>
    <w:rsid w:val="00CB5332"/>
    <w:rsid w:val="00CB57CA"/>
    <w:rsid w:val="00CB5E8A"/>
    <w:rsid w:val="00CB5FDD"/>
    <w:rsid w:val="00CB6456"/>
    <w:rsid w:val="00CB7A8D"/>
    <w:rsid w:val="00CC1673"/>
    <w:rsid w:val="00CC368E"/>
    <w:rsid w:val="00CC4D5A"/>
    <w:rsid w:val="00CC7884"/>
    <w:rsid w:val="00CD134B"/>
    <w:rsid w:val="00CD1A6F"/>
    <w:rsid w:val="00CD3B19"/>
    <w:rsid w:val="00CD5FF0"/>
    <w:rsid w:val="00CE01AC"/>
    <w:rsid w:val="00CE51B1"/>
    <w:rsid w:val="00CE7459"/>
    <w:rsid w:val="00CE7E97"/>
    <w:rsid w:val="00CF2A87"/>
    <w:rsid w:val="00CF4C92"/>
    <w:rsid w:val="00D00A09"/>
    <w:rsid w:val="00D02256"/>
    <w:rsid w:val="00D02C7B"/>
    <w:rsid w:val="00D02EEC"/>
    <w:rsid w:val="00D034BD"/>
    <w:rsid w:val="00D0530C"/>
    <w:rsid w:val="00D05514"/>
    <w:rsid w:val="00D0620C"/>
    <w:rsid w:val="00D10C9D"/>
    <w:rsid w:val="00D13CEA"/>
    <w:rsid w:val="00D147DB"/>
    <w:rsid w:val="00D16DEE"/>
    <w:rsid w:val="00D22C81"/>
    <w:rsid w:val="00D22FEF"/>
    <w:rsid w:val="00D233A1"/>
    <w:rsid w:val="00D2360C"/>
    <w:rsid w:val="00D25955"/>
    <w:rsid w:val="00D30183"/>
    <w:rsid w:val="00D323BD"/>
    <w:rsid w:val="00D33615"/>
    <w:rsid w:val="00D33911"/>
    <w:rsid w:val="00D33C19"/>
    <w:rsid w:val="00D35FB0"/>
    <w:rsid w:val="00D36795"/>
    <w:rsid w:val="00D3757F"/>
    <w:rsid w:val="00D404B6"/>
    <w:rsid w:val="00D41878"/>
    <w:rsid w:val="00D420B0"/>
    <w:rsid w:val="00D4281F"/>
    <w:rsid w:val="00D46B6E"/>
    <w:rsid w:val="00D46D34"/>
    <w:rsid w:val="00D47960"/>
    <w:rsid w:val="00D52A6D"/>
    <w:rsid w:val="00D55AD8"/>
    <w:rsid w:val="00D61949"/>
    <w:rsid w:val="00D62161"/>
    <w:rsid w:val="00D637EB"/>
    <w:rsid w:val="00D71719"/>
    <w:rsid w:val="00D740F0"/>
    <w:rsid w:val="00D80014"/>
    <w:rsid w:val="00D8043E"/>
    <w:rsid w:val="00D80B14"/>
    <w:rsid w:val="00D8110D"/>
    <w:rsid w:val="00D85199"/>
    <w:rsid w:val="00D92B4C"/>
    <w:rsid w:val="00D957A5"/>
    <w:rsid w:val="00D978B5"/>
    <w:rsid w:val="00D97FF0"/>
    <w:rsid w:val="00DA17A9"/>
    <w:rsid w:val="00DA32B6"/>
    <w:rsid w:val="00DA375E"/>
    <w:rsid w:val="00DA4331"/>
    <w:rsid w:val="00DA5719"/>
    <w:rsid w:val="00DA7289"/>
    <w:rsid w:val="00DB5627"/>
    <w:rsid w:val="00DB5CD4"/>
    <w:rsid w:val="00DB5DE8"/>
    <w:rsid w:val="00DC4850"/>
    <w:rsid w:val="00DC489D"/>
    <w:rsid w:val="00DC6FCD"/>
    <w:rsid w:val="00DD2AAC"/>
    <w:rsid w:val="00DD4784"/>
    <w:rsid w:val="00DD4A44"/>
    <w:rsid w:val="00DE102E"/>
    <w:rsid w:val="00DE17CF"/>
    <w:rsid w:val="00DE1B0A"/>
    <w:rsid w:val="00DE248F"/>
    <w:rsid w:val="00DE2A15"/>
    <w:rsid w:val="00DE3734"/>
    <w:rsid w:val="00DE52DB"/>
    <w:rsid w:val="00DE5BF8"/>
    <w:rsid w:val="00DE734E"/>
    <w:rsid w:val="00DE787F"/>
    <w:rsid w:val="00DF1794"/>
    <w:rsid w:val="00DF63EF"/>
    <w:rsid w:val="00DF6EC9"/>
    <w:rsid w:val="00DF7082"/>
    <w:rsid w:val="00E00BE4"/>
    <w:rsid w:val="00E015E2"/>
    <w:rsid w:val="00E06F69"/>
    <w:rsid w:val="00E164ED"/>
    <w:rsid w:val="00E21668"/>
    <w:rsid w:val="00E225FD"/>
    <w:rsid w:val="00E26477"/>
    <w:rsid w:val="00E2725E"/>
    <w:rsid w:val="00E27B3E"/>
    <w:rsid w:val="00E34A8E"/>
    <w:rsid w:val="00E37F3D"/>
    <w:rsid w:val="00E37F52"/>
    <w:rsid w:val="00E41425"/>
    <w:rsid w:val="00E43A57"/>
    <w:rsid w:val="00E47301"/>
    <w:rsid w:val="00E52389"/>
    <w:rsid w:val="00E523BE"/>
    <w:rsid w:val="00E5457B"/>
    <w:rsid w:val="00E57C01"/>
    <w:rsid w:val="00E622EE"/>
    <w:rsid w:val="00E62D5B"/>
    <w:rsid w:val="00E727E6"/>
    <w:rsid w:val="00E72C58"/>
    <w:rsid w:val="00E74443"/>
    <w:rsid w:val="00E746AA"/>
    <w:rsid w:val="00E75678"/>
    <w:rsid w:val="00E76E32"/>
    <w:rsid w:val="00E770B6"/>
    <w:rsid w:val="00E77E24"/>
    <w:rsid w:val="00E85758"/>
    <w:rsid w:val="00E85F8F"/>
    <w:rsid w:val="00E861FE"/>
    <w:rsid w:val="00E9032F"/>
    <w:rsid w:val="00E914C9"/>
    <w:rsid w:val="00E916F1"/>
    <w:rsid w:val="00E919D2"/>
    <w:rsid w:val="00EA0D18"/>
    <w:rsid w:val="00EA10A8"/>
    <w:rsid w:val="00EA19CE"/>
    <w:rsid w:val="00EA38F2"/>
    <w:rsid w:val="00EA553E"/>
    <w:rsid w:val="00EA5F88"/>
    <w:rsid w:val="00EA682B"/>
    <w:rsid w:val="00EA7934"/>
    <w:rsid w:val="00EB4571"/>
    <w:rsid w:val="00EB4A8C"/>
    <w:rsid w:val="00EB505C"/>
    <w:rsid w:val="00EB53D9"/>
    <w:rsid w:val="00EB7BDB"/>
    <w:rsid w:val="00EC1A63"/>
    <w:rsid w:val="00EC2EFD"/>
    <w:rsid w:val="00ED0BB1"/>
    <w:rsid w:val="00ED3995"/>
    <w:rsid w:val="00ED6C57"/>
    <w:rsid w:val="00ED7DF7"/>
    <w:rsid w:val="00EE127F"/>
    <w:rsid w:val="00EE237A"/>
    <w:rsid w:val="00EE2D75"/>
    <w:rsid w:val="00EE4EC2"/>
    <w:rsid w:val="00EE5B86"/>
    <w:rsid w:val="00EE7E29"/>
    <w:rsid w:val="00EF1A26"/>
    <w:rsid w:val="00EF2B08"/>
    <w:rsid w:val="00EF7409"/>
    <w:rsid w:val="00F00293"/>
    <w:rsid w:val="00F01579"/>
    <w:rsid w:val="00F01BC7"/>
    <w:rsid w:val="00F025E1"/>
    <w:rsid w:val="00F026DF"/>
    <w:rsid w:val="00F02F31"/>
    <w:rsid w:val="00F04960"/>
    <w:rsid w:val="00F058DA"/>
    <w:rsid w:val="00F15F70"/>
    <w:rsid w:val="00F20BFE"/>
    <w:rsid w:val="00F210A0"/>
    <w:rsid w:val="00F227A1"/>
    <w:rsid w:val="00F275BB"/>
    <w:rsid w:val="00F300C8"/>
    <w:rsid w:val="00F3564E"/>
    <w:rsid w:val="00F36BBE"/>
    <w:rsid w:val="00F424D5"/>
    <w:rsid w:val="00F46D3F"/>
    <w:rsid w:val="00F5261B"/>
    <w:rsid w:val="00F54292"/>
    <w:rsid w:val="00F55266"/>
    <w:rsid w:val="00F5583C"/>
    <w:rsid w:val="00F56AA5"/>
    <w:rsid w:val="00F56D04"/>
    <w:rsid w:val="00F571CB"/>
    <w:rsid w:val="00F60850"/>
    <w:rsid w:val="00F636C7"/>
    <w:rsid w:val="00F64521"/>
    <w:rsid w:val="00F6473F"/>
    <w:rsid w:val="00F65810"/>
    <w:rsid w:val="00F67112"/>
    <w:rsid w:val="00F717C6"/>
    <w:rsid w:val="00F73275"/>
    <w:rsid w:val="00F775B4"/>
    <w:rsid w:val="00F800DD"/>
    <w:rsid w:val="00F81528"/>
    <w:rsid w:val="00F815AC"/>
    <w:rsid w:val="00F81709"/>
    <w:rsid w:val="00F81D45"/>
    <w:rsid w:val="00F83A3E"/>
    <w:rsid w:val="00F850EA"/>
    <w:rsid w:val="00F86EB8"/>
    <w:rsid w:val="00F93B24"/>
    <w:rsid w:val="00F948FA"/>
    <w:rsid w:val="00F94DAE"/>
    <w:rsid w:val="00F968B6"/>
    <w:rsid w:val="00FA0290"/>
    <w:rsid w:val="00FA0700"/>
    <w:rsid w:val="00FA295D"/>
    <w:rsid w:val="00FA2B4D"/>
    <w:rsid w:val="00FA31F3"/>
    <w:rsid w:val="00FA5D55"/>
    <w:rsid w:val="00FA7260"/>
    <w:rsid w:val="00FB38C8"/>
    <w:rsid w:val="00FB3B79"/>
    <w:rsid w:val="00FB4A97"/>
    <w:rsid w:val="00FB4E04"/>
    <w:rsid w:val="00FB553F"/>
    <w:rsid w:val="00FB5947"/>
    <w:rsid w:val="00FB5AB9"/>
    <w:rsid w:val="00FB649C"/>
    <w:rsid w:val="00FC0D4F"/>
    <w:rsid w:val="00FC1466"/>
    <w:rsid w:val="00FC1B39"/>
    <w:rsid w:val="00FC5C70"/>
    <w:rsid w:val="00FC6980"/>
    <w:rsid w:val="00FC6EDD"/>
    <w:rsid w:val="00FC72E6"/>
    <w:rsid w:val="00FD0015"/>
    <w:rsid w:val="00FD2CC7"/>
    <w:rsid w:val="00FD363A"/>
    <w:rsid w:val="00FD671B"/>
    <w:rsid w:val="00FD7569"/>
    <w:rsid w:val="00FD7B19"/>
    <w:rsid w:val="00FE1EDF"/>
    <w:rsid w:val="00FE54A1"/>
    <w:rsid w:val="00FE6047"/>
    <w:rsid w:val="00FE74EE"/>
    <w:rsid w:val="00FF271C"/>
    <w:rsid w:val="00FF2FD0"/>
    <w:rsid w:val="00FF51F1"/>
    <w:rsid w:val="00FF6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none [3200]">
      <v:stroke color="none [3200]" weight="2.5pt"/>
      <v:shadow color="#868686"/>
    </o:shapedefaults>
    <o:shapelayout v:ext="edit">
      <o:idmap v:ext="edit" data="1"/>
    </o:shapelayout>
  </w:shapeDefaults>
  <w:decimalSymbol w:val="."/>
  <w:listSeparator w:val=","/>
  <w14:docId w14:val="48DC9A50"/>
  <w15:docId w15:val="{4B90E72D-3103-4D1B-875D-C08C2BA52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3B19"/>
    <w:pPr>
      <w:ind w:firstLine="360"/>
      <w:jc w:val="both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5F26DE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5F26DE"/>
    <w:pPr>
      <w:spacing w:before="200" w:after="80"/>
      <w:ind w:firstLine="0"/>
      <w:outlineLvl w:val="1"/>
    </w:pPr>
    <w:rPr>
      <w:rFonts w:ascii="Cambria" w:hAnsi="Cambria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26DE"/>
    <w:pPr>
      <w:spacing w:before="200" w:after="80"/>
      <w:ind w:firstLine="0"/>
      <w:outlineLvl w:val="2"/>
    </w:pPr>
    <w:rPr>
      <w:rFonts w:ascii="Cambria" w:hAnsi="Cambria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5F26DE"/>
    <w:rPr>
      <w:rFonts w:ascii="Cambria" w:hAnsi="Cambria"/>
      <w:b/>
      <w:bCs/>
      <w:sz w:val="24"/>
      <w:szCs w:val="24"/>
      <w:lang w:bidi="en-US"/>
    </w:rPr>
  </w:style>
  <w:style w:type="character" w:customStyle="1" w:styleId="Heading2Char">
    <w:name w:val="Heading 2 Char"/>
    <w:link w:val="Heading2"/>
    <w:rsid w:val="005F26DE"/>
    <w:rPr>
      <w:rFonts w:ascii="Cambria" w:hAnsi="Cambria"/>
      <w:sz w:val="22"/>
      <w:szCs w:val="24"/>
      <w:lang w:bidi="en-US"/>
    </w:rPr>
  </w:style>
  <w:style w:type="character" w:customStyle="1" w:styleId="Heading3Char">
    <w:name w:val="Heading 3 Char"/>
    <w:link w:val="Heading3"/>
    <w:uiPriority w:val="9"/>
    <w:rsid w:val="005F26DE"/>
    <w:rPr>
      <w:rFonts w:ascii="Cambria" w:hAnsi="Cambria"/>
      <w:sz w:val="22"/>
      <w:szCs w:val="24"/>
      <w:lang w:bidi="en-US"/>
    </w:rPr>
  </w:style>
  <w:style w:type="character" w:customStyle="1" w:styleId="Heading4Char">
    <w:name w:val="Heading 4 Char"/>
    <w:link w:val="Heading4"/>
    <w:uiPriority w:val="9"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D302D"/>
    <w:pPr>
      <w:jc w:val="center"/>
    </w:pPr>
    <w:rPr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FA2B4D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customStyle="1" w:styleId="LogoText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customStyle="1" w:styleId="CommentTextChar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customStyle="1" w:styleId="BulletL1">
    <w:name w:val="Bullet_L1"/>
    <w:basedOn w:val="Normal"/>
    <w:rsid w:val="00FC1466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rsid w:val="000A7CE5"/>
    <w:pPr>
      <w:spacing w:before="60" w:after="60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sid w:val="00A61302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3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uiPriority w:val="99"/>
    <w:semiHidden/>
    <w:rsid w:val="00CE51B1"/>
  </w:style>
  <w:style w:type="character" w:customStyle="1" w:styleId="BodyTextChar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  <w:style w:type="paragraph" w:customStyle="1" w:styleId="SubsubHeading">
    <w:name w:val="Sub sub Heading"/>
    <w:basedOn w:val="Normal"/>
    <w:link w:val="SubsubHeadingChar"/>
    <w:qFormat/>
    <w:rsid w:val="00CD3B19"/>
    <w:pPr>
      <w:spacing w:after="160"/>
      <w:ind w:firstLine="0"/>
    </w:pPr>
    <w:rPr>
      <w:rFonts w:ascii="Times New Roman" w:eastAsiaTheme="majorEastAsia" w:hAnsi="Times New Roman" w:cstheme="majorBidi"/>
      <w:b/>
      <w:color w:val="000000" w:themeColor="text1"/>
      <w:sz w:val="24"/>
      <w:szCs w:val="32"/>
      <w:lang w:bidi="ar-SA"/>
    </w:rPr>
  </w:style>
  <w:style w:type="character" w:customStyle="1" w:styleId="SubsubHeadingChar">
    <w:name w:val="Sub sub Heading Char"/>
    <w:basedOn w:val="DefaultParagraphFont"/>
    <w:link w:val="SubsubHeading"/>
    <w:rsid w:val="00CD3B19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TableofFigures">
    <w:name w:val="table of figures"/>
    <w:basedOn w:val="Normal"/>
    <w:next w:val="Normal"/>
    <w:uiPriority w:val="99"/>
    <w:unhideWhenUsed/>
    <w:rsid w:val="001C1DE1"/>
  </w:style>
  <w:style w:type="character" w:customStyle="1" w:styleId="Mention2">
    <w:name w:val="Mention2"/>
    <w:basedOn w:val="DefaultParagraphFont"/>
    <w:uiPriority w:val="99"/>
    <w:semiHidden/>
    <w:unhideWhenUsed/>
    <w:rsid w:val="004A2EFC"/>
    <w:rPr>
      <w:color w:val="2B579A"/>
      <w:shd w:val="clear" w:color="auto" w:fill="E6E6E6"/>
    </w:rPr>
  </w:style>
  <w:style w:type="paragraph" w:customStyle="1" w:styleId="tables">
    <w:name w:val="tables"/>
    <w:basedOn w:val="Normal"/>
    <w:link w:val="tablesChar"/>
    <w:qFormat/>
    <w:rsid w:val="00380A77"/>
    <w:pPr>
      <w:ind w:firstLine="0"/>
      <w:jc w:val="center"/>
    </w:pPr>
    <w:rPr>
      <w:sz w:val="16"/>
    </w:rPr>
  </w:style>
  <w:style w:type="character" w:customStyle="1" w:styleId="tablesChar">
    <w:name w:val="tables Char"/>
    <w:basedOn w:val="DefaultParagraphFont"/>
    <w:link w:val="tables"/>
    <w:rsid w:val="00380A77"/>
    <w:rPr>
      <w:sz w:val="16"/>
      <w:szCs w:val="22"/>
      <w:lang w:bidi="en-US"/>
    </w:rPr>
  </w:style>
  <w:style w:type="character" w:styleId="Mention">
    <w:name w:val="Mention"/>
    <w:basedOn w:val="DefaultParagraphFont"/>
    <w:uiPriority w:val="99"/>
    <w:semiHidden/>
    <w:unhideWhenUsed/>
    <w:rsid w:val="00A43BF1"/>
    <w:rPr>
      <w:color w:val="2B579A"/>
      <w:shd w:val="clear" w:color="auto" w:fill="E6E6E6"/>
    </w:rPr>
  </w:style>
  <w:style w:type="paragraph" w:customStyle="1" w:styleId="paragraph-322">
    <w:name w:val="paragraph-322"/>
    <w:basedOn w:val="Normal"/>
    <w:rsid w:val="008D264E"/>
    <w:pPr>
      <w:spacing w:before="100" w:beforeAutospacing="1" w:after="100" w:afterAutospacing="1"/>
      <w:ind w:firstLine="0"/>
      <w:jc w:val="left"/>
    </w:pPr>
    <w:rPr>
      <w:rFonts w:ascii="Times New Roman" w:hAnsi="Times New Roman"/>
      <w:sz w:val="24"/>
      <w:szCs w:val="24"/>
      <w:lang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25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25FD"/>
    <w:rPr>
      <w:rFonts w:ascii="Courier New" w:hAnsi="Courier New" w:cs="Courier New"/>
    </w:rPr>
  </w:style>
  <w:style w:type="character" w:styleId="HTMLCode">
    <w:name w:val="HTML Code"/>
    <w:basedOn w:val="DefaultParagraphFont"/>
    <w:uiPriority w:val="99"/>
    <w:semiHidden/>
    <w:unhideWhenUsed/>
    <w:rsid w:val="00E225FD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E225FD"/>
  </w:style>
  <w:style w:type="character" w:customStyle="1" w:styleId="hljs-meta-keyword">
    <w:name w:val="hljs-meta-keyword"/>
    <w:basedOn w:val="DefaultParagraphFont"/>
    <w:rsid w:val="00E225FD"/>
  </w:style>
  <w:style w:type="character" w:customStyle="1" w:styleId="hljs-meta-string">
    <w:name w:val="hljs-meta-string"/>
    <w:basedOn w:val="DefaultParagraphFont"/>
    <w:rsid w:val="00E225FD"/>
  </w:style>
  <w:style w:type="character" w:customStyle="1" w:styleId="hljs-function">
    <w:name w:val="hljs-function"/>
    <w:basedOn w:val="DefaultParagraphFont"/>
    <w:rsid w:val="00E225FD"/>
  </w:style>
  <w:style w:type="character" w:customStyle="1" w:styleId="hljs-keyword">
    <w:name w:val="hljs-keyword"/>
    <w:basedOn w:val="DefaultParagraphFont"/>
    <w:rsid w:val="00E225FD"/>
  </w:style>
  <w:style w:type="character" w:customStyle="1" w:styleId="hljs-title">
    <w:name w:val="hljs-title"/>
    <w:basedOn w:val="DefaultParagraphFont"/>
    <w:rsid w:val="00E225FD"/>
  </w:style>
  <w:style w:type="character" w:customStyle="1" w:styleId="hljs-params">
    <w:name w:val="hljs-params"/>
    <w:basedOn w:val="DefaultParagraphFont"/>
    <w:rsid w:val="00E225FD"/>
  </w:style>
  <w:style w:type="character" w:customStyle="1" w:styleId="hljs-number">
    <w:name w:val="hljs-number"/>
    <w:basedOn w:val="DefaultParagraphFont"/>
    <w:rsid w:val="00E225FD"/>
  </w:style>
  <w:style w:type="character" w:customStyle="1" w:styleId="hljs-builtin">
    <w:name w:val="hljs-built_in"/>
    <w:basedOn w:val="DefaultParagraphFont"/>
    <w:rsid w:val="00E225FD"/>
  </w:style>
  <w:style w:type="character" w:customStyle="1" w:styleId="hljs-string">
    <w:name w:val="hljs-string"/>
    <w:basedOn w:val="DefaultParagraphFont"/>
    <w:rsid w:val="00E225FD"/>
  </w:style>
  <w:style w:type="character" w:customStyle="1" w:styleId="hljs-comment">
    <w:name w:val="hljs-comment"/>
    <w:basedOn w:val="DefaultParagraphFont"/>
    <w:rsid w:val="001D6524"/>
  </w:style>
  <w:style w:type="character" w:customStyle="1" w:styleId="ams">
    <w:name w:val="ams"/>
    <w:basedOn w:val="DefaultParagraphFont"/>
    <w:rsid w:val="006B47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0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9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8" w:space="2" w:color="C0D7EC"/>
                <w:right w:val="none" w:sz="0" w:space="0" w:color="auto"/>
              </w:divBdr>
            </w:div>
            <w:div w:id="7454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8" w:space="2" w:color="C0D7EC"/>
                <w:right w:val="none" w:sz="0" w:space="0" w:color="auto"/>
              </w:divBdr>
            </w:div>
          </w:divsChild>
        </w:div>
      </w:divsChild>
    </w:div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6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744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119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461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53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407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9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22212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14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013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6627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662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8" w:space="2" w:color="C0D7EC"/>
                <w:right w:val="none" w:sz="0" w:space="0" w:color="auto"/>
              </w:divBdr>
            </w:div>
            <w:div w:id="14881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8" w:space="2" w:color="C0D7EC"/>
                <w:right w:val="none" w:sz="0" w:space="0" w:color="auto"/>
              </w:divBdr>
            </w:div>
          </w:divsChild>
        </w:div>
      </w:divsChild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288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86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66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3528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6764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8808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5398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400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9047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75519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76393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8064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69136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44233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53037223">
                                                                          <w:marLeft w:val="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761806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633459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342650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660375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0427461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FEFEF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1871848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2193733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283397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1657977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6213767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3019259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8455989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12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8735522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9772601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0828592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9709422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3977889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6472365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5420888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7994260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0688045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86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2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8" w:space="2" w:color="C0D7EC"/>
                <w:right w:val="none" w:sz="0" w:space="0" w:color="auto"/>
              </w:divBdr>
            </w:div>
            <w:div w:id="14026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8" w:space="2" w:color="C0D7EC"/>
                <w:right w:val="none" w:sz="0" w:space="0" w:color="auto"/>
              </w:divBdr>
            </w:div>
          </w:divsChild>
        </w:div>
      </w:divsChild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974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4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hyperlink" Target="https://github.com/99003168/Embedded-C/tree/main/Embedded-C-Project" TargetMode="Externa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hyperlink" Target="https://youtu.be/2Hm8eEHsgls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hyperlink" Target="https://youtu.be/Bsq6P1B8JqI" TargetMode="Externa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hyperlink" Target="https://youtu.be/5aafG5mjZ_Y" TargetMode="External"/><Relationship Id="rId28" Type="http://schemas.openxmlformats.org/officeDocument/2006/relationships/fontTable" Target="fontTable.xml"/><Relationship Id="rId10" Type="http://schemas.openxmlformats.org/officeDocument/2006/relationships/webSettings" Target="webSettings.xml"/><Relationship Id="rId19" Type="http://schemas.openxmlformats.org/officeDocument/2006/relationships/hyperlink" Target="https://github.com/99003168/Embedded-C" TargetMode="Externa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g"/><Relationship Id="rId22" Type="http://schemas.openxmlformats.org/officeDocument/2006/relationships/hyperlink" Target="https://youtu.be/B7oKdUvRhQQ" TargetMode="External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cladmin\Downloads\GEA%20Syllabu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92BFE26D0BA54ABBEE36C4D2E05585" ma:contentTypeVersion="11" ma:contentTypeDescription="Create a new document." ma:contentTypeScope="" ma:versionID="f594be54af046d96307e815c0029a598">
  <xsd:schema xmlns:xsd="http://www.w3.org/2001/XMLSchema" xmlns:xs="http://www.w3.org/2001/XMLSchema" xmlns:p="http://schemas.microsoft.com/office/2006/metadata/properties" xmlns:ns2="f9e515e9-6a52-44db-826a-ae9f46091af2" xmlns:ns3="e5b49feb-88bd-4209-98d5-8396f3006244" targetNamespace="http://schemas.microsoft.com/office/2006/metadata/properties" ma:root="true" ma:fieldsID="ab3fa5adebeb17a2096bc060f569b877" ns2:_="" ns3:_="">
    <xsd:import namespace="f9e515e9-6a52-44db-826a-ae9f46091af2"/>
    <xsd:import namespace="e5b49feb-88bd-4209-98d5-8396f300624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e515e9-6a52-44db-826a-ae9f46091a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b49feb-88bd-4209-98d5-8396f300624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0D6D4F7-852D-4012-9EA7-A39D6295B48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e515e9-6a52-44db-826a-ae9f46091af2"/>
    <ds:schemaRef ds:uri="e5b49feb-88bd-4209-98d5-8396f30062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3DB5228-5D10-43B8-B3D7-9E8ECA28B90C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BD3304BA-1ED4-4B6A-95F0-A3F9B7411CD3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</Template>
  <TotalTime>135</TotalTime>
  <Pages>19</Pages>
  <Words>2821</Words>
  <Characters>16084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18868</CharactersWithSpaces>
  <SharedDoc>false</SharedDoc>
  <HLinks>
    <vt:vector size="408" baseType="variant">
      <vt:variant>
        <vt:i4>1966132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_Toc328588768</vt:lpwstr>
      </vt:variant>
      <vt:variant>
        <vt:i4>1966132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_Toc328588767</vt:lpwstr>
      </vt:variant>
      <vt:variant>
        <vt:i4>1966132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_Toc328588766</vt:lpwstr>
      </vt:variant>
      <vt:variant>
        <vt:i4>1966132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_Toc328588765</vt:lpwstr>
      </vt:variant>
      <vt:variant>
        <vt:i4>1966132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_Toc328588764</vt:lpwstr>
      </vt:variant>
      <vt:variant>
        <vt:i4>1966132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_Toc328588763</vt:lpwstr>
      </vt:variant>
      <vt:variant>
        <vt:i4>1966132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_Toc328588762</vt:lpwstr>
      </vt:variant>
      <vt:variant>
        <vt:i4>1966132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_Toc328588761</vt:lpwstr>
      </vt:variant>
      <vt:variant>
        <vt:i4>1966132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_Toc328588760</vt:lpwstr>
      </vt:variant>
      <vt:variant>
        <vt:i4>1900596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_Toc328588759</vt:lpwstr>
      </vt:variant>
      <vt:variant>
        <vt:i4>1900596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_Toc328588758</vt:lpwstr>
      </vt:variant>
      <vt:variant>
        <vt:i4>1900596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_Toc328588757</vt:lpwstr>
      </vt:variant>
      <vt:variant>
        <vt:i4>1900596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_Toc328588756</vt:lpwstr>
      </vt:variant>
      <vt:variant>
        <vt:i4>1900596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_Toc328588755</vt:lpwstr>
      </vt:variant>
      <vt:variant>
        <vt:i4>1900596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_Toc328588754</vt:lpwstr>
      </vt:variant>
      <vt:variant>
        <vt:i4>1900596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_Toc328588753</vt:lpwstr>
      </vt:variant>
      <vt:variant>
        <vt:i4>1900596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_Toc328588752</vt:lpwstr>
      </vt:variant>
      <vt:variant>
        <vt:i4>1900596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_Toc328588751</vt:lpwstr>
      </vt:variant>
      <vt:variant>
        <vt:i4>1900596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_Toc328588750</vt:lpwstr>
      </vt:variant>
      <vt:variant>
        <vt:i4>1835060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_Toc328588749</vt:lpwstr>
      </vt:variant>
      <vt:variant>
        <vt:i4>1835060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_Toc328588748</vt:lpwstr>
      </vt:variant>
      <vt:variant>
        <vt:i4>1835060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_Toc328588747</vt:lpwstr>
      </vt:variant>
      <vt:variant>
        <vt:i4>1835060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_Toc328588746</vt:lpwstr>
      </vt:variant>
      <vt:variant>
        <vt:i4>1835060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_Toc328588745</vt:lpwstr>
      </vt:variant>
      <vt:variant>
        <vt:i4>1835060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_Toc328588744</vt:lpwstr>
      </vt:variant>
      <vt:variant>
        <vt:i4>1835060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_Toc328588743</vt:lpwstr>
      </vt:variant>
      <vt:variant>
        <vt:i4>1835060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_Toc328588742</vt:lpwstr>
      </vt:variant>
      <vt:variant>
        <vt:i4>1835060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_Toc328588741</vt:lpwstr>
      </vt:variant>
      <vt:variant>
        <vt:i4>1835060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_Toc328588740</vt:lpwstr>
      </vt:variant>
      <vt:variant>
        <vt:i4>1769524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_Toc328588739</vt:lpwstr>
      </vt:variant>
      <vt:variant>
        <vt:i4>1769524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_Toc328588738</vt:lpwstr>
      </vt:variant>
      <vt:variant>
        <vt:i4>1769524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_Toc328588737</vt:lpwstr>
      </vt:variant>
      <vt:variant>
        <vt:i4>1769524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_Toc328588736</vt:lpwstr>
      </vt:variant>
      <vt:variant>
        <vt:i4>1769524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_Toc328588735</vt:lpwstr>
      </vt:variant>
      <vt:variant>
        <vt:i4>1769524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_Toc328588733</vt:lpwstr>
      </vt:variant>
      <vt:variant>
        <vt:i4>1769524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_Toc328588732</vt:lpwstr>
      </vt:variant>
      <vt:variant>
        <vt:i4>1769524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_Toc328588731</vt:lpwstr>
      </vt:variant>
      <vt:variant>
        <vt:i4>1769524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_Toc328588730</vt:lpwstr>
      </vt:variant>
      <vt:variant>
        <vt:i4>1703988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_Toc328588729</vt:lpwstr>
      </vt:variant>
      <vt:variant>
        <vt:i4>1703988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_Toc328588727</vt:lpwstr>
      </vt:variant>
      <vt:variant>
        <vt:i4>1703988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_Toc328588726</vt:lpwstr>
      </vt:variant>
      <vt:variant>
        <vt:i4>1703988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_Toc328588725</vt:lpwstr>
      </vt:variant>
      <vt:variant>
        <vt:i4>1703988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_Toc328588724</vt:lpwstr>
      </vt:variant>
      <vt:variant>
        <vt:i4>1703988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_Toc328588723</vt:lpwstr>
      </vt:variant>
      <vt:variant>
        <vt:i4>1703988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_Toc328588722</vt:lpwstr>
      </vt:variant>
      <vt:variant>
        <vt:i4>1703988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_Toc328588721</vt:lpwstr>
      </vt:variant>
      <vt:variant>
        <vt:i4>1703988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_Toc328588720</vt:lpwstr>
      </vt:variant>
      <vt:variant>
        <vt:i4>1638452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_Toc328588719</vt:lpwstr>
      </vt:variant>
      <vt:variant>
        <vt:i4>1638452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_Toc328588718</vt:lpwstr>
      </vt:variant>
      <vt:variant>
        <vt:i4>1638452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_Toc328588717</vt:lpwstr>
      </vt:variant>
      <vt:variant>
        <vt:i4>1638452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_Toc328588716</vt:lpwstr>
      </vt:variant>
      <vt:variant>
        <vt:i4>1638452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_Toc328588715</vt:lpwstr>
      </vt:variant>
      <vt:variant>
        <vt:i4>1638452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_Toc328588714</vt:lpwstr>
      </vt:variant>
      <vt:variant>
        <vt:i4>1638452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_Toc328588713</vt:lpwstr>
      </vt:variant>
      <vt:variant>
        <vt:i4>1638452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_Toc328588712</vt:lpwstr>
      </vt:variant>
      <vt:variant>
        <vt:i4>1638452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_Toc328588711</vt:lpwstr>
      </vt:variant>
      <vt:variant>
        <vt:i4>1638452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_Toc328588710</vt:lpwstr>
      </vt:variant>
      <vt:variant>
        <vt:i4>1572916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_Toc328588709</vt:lpwstr>
      </vt:variant>
      <vt:variant>
        <vt:i4>1572916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_Toc328588708</vt:lpwstr>
      </vt:variant>
      <vt:variant>
        <vt:i4>1572916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_Toc328588707</vt:lpwstr>
      </vt:variant>
      <vt:variant>
        <vt:i4>1572916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_Toc328588706</vt:lpwstr>
      </vt:variant>
      <vt:variant>
        <vt:i4>1572916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_Toc328588705</vt:lpwstr>
      </vt:variant>
      <vt:variant>
        <vt:i4>1572916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_Toc328588704</vt:lpwstr>
      </vt:variant>
      <vt:variant>
        <vt:i4>1572916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_Toc328588703</vt:lpwstr>
      </vt:variant>
      <vt:variant>
        <vt:i4>1572916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_Toc328588702</vt:lpwstr>
      </vt:variant>
      <vt:variant>
        <vt:i4>1572916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_Toc328588701</vt:lpwstr>
      </vt:variant>
      <vt:variant>
        <vt:i4>1572916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_Toc328588700</vt:lpwstr>
      </vt:variant>
      <vt:variant>
        <vt:i4>1114165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_Toc328588699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creator>Pagala Prithvi Sekhar</dc:creator>
  <cp:keywords>GEA;Global Engineering Academy;MBSE</cp:keywords>
  <cp:lastModifiedBy>Karingula Sneha</cp:lastModifiedBy>
  <cp:revision>6</cp:revision>
  <cp:lastPrinted>2020-10-06T10:30:00Z</cp:lastPrinted>
  <dcterms:created xsi:type="dcterms:W3CDTF">2021-01-02T10:32:00Z</dcterms:created>
  <dcterms:modified xsi:type="dcterms:W3CDTF">2021-01-02T17:11:00Z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0x010100AF92BFE26D0BA54ABBEE36C4D2E05585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</Properties>
</file>